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C35B0" w14:textId="0494AE23" w:rsidR="00E97402" w:rsidRPr="00E23C85" w:rsidRDefault="00E97402" w:rsidP="00EF4D20"/>
    <w:p w14:paraId="1664942E" w14:textId="12E5C5CD" w:rsidR="00E97402" w:rsidRPr="00E23C85" w:rsidRDefault="00C21759">
      <w:pPr>
        <w:pStyle w:val="Title"/>
        <w:framePr w:wrap="notBeside"/>
        <w:rPr>
          <w:sz w:val="72"/>
          <w:szCs w:val="72"/>
        </w:rPr>
      </w:pPr>
      <w:r w:rsidRPr="00E23C85">
        <w:rPr>
          <w:sz w:val="72"/>
          <w:szCs w:val="72"/>
        </w:rPr>
        <w:t>Connect Four AI</w:t>
      </w:r>
    </w:p>
    <w:p w14:paraId="2B956A46" w14:textId="4B907BCE" w:rsidR="00E97402" w:rsidRPr="00E23C85" w:rsidRDefault="003D3F5D" w:rsidP="003D3F5D">
      <w:pPr>
        <w:pStyle w:val="Authors"/>
        <w:framePr w:wrap="notBeside"/>
        <w:rPr>
          <w:sz w:val="26"/>
          <w:szCs w:val="26"/>
        </w:rPr>
      </w:pPr>
      <w:r>
        <w:rPr>
          <w:sz w:val="26"/>
          <w:szCs w:val="26"/>
        </w:rPr>
        <w:t>Vũ</w:t>
      </w:r>
      <w:r w:rsidR="00320BD5" w:rsidRPr="00E23C85">
        <w:rPr>
          <w:sz w:val="26"/>
          <w:szCs w:val="26"/>
        </w:rPr>
        <w:t xml:space="preserve"> Minh Quang – 18521304 </w:t>
      </w:r>
      <w:r w:rsidR="000A22B4">
        <w:rPr>
          <w:sz w:val="26"/>
          <w:szCs w:val="26"/>
        </w:rPr>
        <w:t>và</w:t>
      </w:r>
      <w:r w:rsidR="00320BD5" w:rsidRPr="00E23C85">
        <w:rPr>
          <w:sz w:val="26"/>
          <w:szCs w:val="26"/>
        </w:rPr>
        <w:t xml:space="preserve"> </w:t>
      </w:r>
      <w:r>
        <w:rPr>
          <w:sz w:val="26"/>
          <w:szCs w:val="26"/>
        </w:rPr>
        <w:t>Nguyễn</w:t>
      </w:r>
      <w:r w:rsidR="00320BD5" w:rsidRPr="00E23C85">
        <w:rPr>
          <w:sz w:val="26"/>
          <w:szCs w:val="26"/>
        </w:rPr>
        <w:t xml:space="preserve"> </w:t>
      </w:r>
      <w:r>
        <w:rPr>
          <w:sz w:val="26"/>
          <w:szCs w:val="26"/>
        </w:rPr>
        <w:t>Đức</w:t>
      </w:r>
      <w:r w:rsidR="00320BD5" w:rsidRPr="00E23C85">
        <w:rPr>
          <w:sz w:val="26"/>
          <w:szCs w:val="26"/>
        </w:rPr>
        <w:t xml:space="preserve"> </w:t>
      </w:r>
      <w:r>
        <w:rPr>
          <w:sz w:val="26"/>
          <w:szCs w:val="26"/>
        </w:rPr>
        <w:t>Quốc</w:t>
      </w:r>
      <w:r w:rsidR="00320BD5" w:rsidRPr="00E23C85">
        <w:rPr>
          <w:sz w:val="26"/>
          <w:szCs w:val="26"/>
        </w:rPr>
        <w:t xml:space="preserve"> - 18521309</w:t>
      </w:r>
    </w:p>
    <w:p w14:paraId="1E1AD6CC" w14:textId="75E54E2D" w:rsidR="00E97402" w:rsidRPr="003D3F5D" w:rsidRDefault="00E97402" w:rsidP="002F7530">
      <w:pPr>
        <w:pStyle w:val="Abstract"/>
        <w:rPr>
          <w:sz w:val="26"/>
          <w:szCs w:val="26"/>
          <w:lang w:val="vi-VN"/>
        </w:rPr>
      </w:pPr>
      <w:r w:rsidRPr="00E23C85">
        <w:rPr>
          <w:i/>
          <w:iCs/>
          <w:sz w:val="26"/>
          <w:szCs w:val="26"/>
        </w:rPr>
        <w:t>Abstract</w:t>
      </w:r>
      <w:r w:rsidRPr="00E23C85">
        <w:rPr>
          <w:sz w:val="26"/>
          <w:szCs w:val="26"/>
        </w:rPr>
        <w:t>—</w:t>
      </w:r>
      <w:r w:rsidR="003D3F5D">
        <w:rPr>
          <w:sz w:val="26"/>
          <w:szCs w:val="26"/>
          <w:lang w:val="vi-VN"/>
        </w:rPr>
        <w:t xml:space="preserve"> </w:t>
      </w:r>
      <w:r w:rsidR="0005618B">
        <w:rPr>
          <w:sz w:val="26"/>
          <w:szCs w:val="26"/>
          <w:lang w:val="vi-VN"/>
        </w:rPr>
        <w:t xml:space="preserve"> Mục đích chúng tôi làm bài báo cáo này là để tìm hiểu và </w:t>
      </w:r>
      <w:r w:rsidR="000A22B4">
        <w:rPr>
          <w:sz w:val="26"/>
          <w:szCs w:val="26"/>
          <w:lang w:val="vi-VN"/>
        </w:rPr>
        <w:t xml:space="preserve">áp dụng </w:t>
      </w:r>
      <w:r w:rsidR="0005618B">
        <w:rPr>
          <w:sz w:val="26"/>
          <w:szCs w:val="26"/>
          <w:lang w:val="vi-VN"/>
        </w:rPr>
        <w:t>thuật toán Minimax và Alpha-Beta Pruning vào một game đơn giản đó chính là game Connect 4</w:t>
      </w:r>
      <w:r w:rsidR="000A22B4">
        <w:rPr>
          <w:sz w:val="26"/>
          <w:szCs w:val="26"/>
          <w:lang w:val="vi-VN"/>
        </w:rPr>
        <w:t xml:space="preserve"> bằng Python. Từ đó </w:t>
      </w:r>
      <w:r w:rsidR="004D78C6">
        <w:rPr>
          <w:sz w:val="26"/>
          <w:szCs w:val="26"/>
          <w:lang w:val="vi-VN"/>
        </w:rPr>
        <w:t xml:space="preserve">tạo ra được một game Connect 4 chơi một mình với AI hoàn hảo, với độ sâu nhìn trước của thuật toán càng lớn thì tỉ lệ càng </w:t>
      </w:r>
      <w:r w:rsidR="006C0168">
        <w:rPr>
          <w:sz w:val="26"/>
          <w:szCs w:val="26"/>
          <w:lang w:val="vi-VN"/>
        </w:rPr>
        <w:t>cao, nhưng thời gian chạy cũng sẽ rất chậm.</w:t>
      </w:r>
    </w:p>
    <w:p w14:paraId="06AF2203" w14:textId="428121D8" w:rsidR="00E97402" w:rsidRPr="00E23C85" w:rsidRDefault="00E97402">
      <w:pPr>
        <w:rPr>
          <w:sz w:val="26"/>
          <w:szCs w:val="26"/>
        </w:rPr>
      </w:pPr>
    </w:p>
    <w:p w14:paraId="00596218" w14:textId="170FFED5" w:rsidR="000216B3" w:rsidRPr="00E23C85" w:rsidRDefault="00E97402" w:rsidP="000216B3">
      <w:pPr>
        <w:pStyle w:val="Heading1"/>
        <w:numPr>
          <w:ilvl w:val="0"/>
          <w:numId w:val="6"/>
        </w:numPr>
        <w:rPr>
          <w:sz w:val="26"/>
          <w:szCs w:val="26"/>
        </w:rPr>
      </w:pPr>
      <w:r w:rsidRPr="00E23C85">
        <w:rPr>
          <w:sz w:val="26"/>
          <w:szCs w:val="26"/>
        </w:rPr>
        <w:t>INTRODUCTION</w:t>
      </w:r>
    </w:p>
    <w:p w14:paraId="507D25F8" w14:textId="3C40D910" w:rsidR="00E97402" w:rsidRPr="002F7530" w:rsidRDefault="006C4331" w:rsidP="002F7530">
      <w:pPr>
        <w:pStyle w:val="Text"/>
        <w:keepNext/>
        <w:framePr w:dropCap="drop" w:lines="3" w:h="898" w:hRule="exact" w:wrap="auto" w:vAnchor="text" w:hAnchor="text" w:y="-285"/>
        <w:spacing w:before="40" w:line="858" w:lineRule="exact"/>
        <w:ind w:firstLine="0"/>
        <w:rPr>
          <w:smallCaps/>
          <w:position w:val="-10"/>
          <w:sz w:val="110"/>
          <w:szCs w:val="72"/>
        </w:rPr>
      </w:pPr>
      <w:r w:rsidRPr="002F7530">
        <w:rPr>
          <w:smallCaps/>
          <w:position w:val="-10"/>
          <w:sz w:val="110"/>
          <w:szCs w:val="72"/>
        </w:rPr>
        <w:t>C</w:t>
      </w:r>
    </w:p>
    <w:p w14:paraId="6D201AE5" w14:textId="23294185" w:rsidR="006C4331" w:rsidRPr="006C0168" w:rsidRDefault="006C4331" w:rsidP="002F7530">
      <w:pPr>
        <w:pStyle w:val="NormalWeb"/>
        <w:shd w:val="clear" w:color="auto" w:fill="FFFFFF"/>
        <w:spacing w:before="120" w:beforeAutospacing="0" w:after="120" w:afterAutospacing="0"/>
        <w:jc w:val="both"/>
        <w:rPr>
          <w:color w:val="202122"/>
          <w:sz w:val="26"/>
          <w:szCs w:val="26"/>
          <w:shd w:val="clear" w:color="auto" w:fill="FFFFFF"/>
          <w:lang w:val="vi-VN"/>
        </w:rPr>
      </w:pPr>
      <w:r w:rsidRPr="00E23C85">
        <w:rPr>
          <w:sz w:val="26"/>
          <w:szCs w:val="26"/>
        </w:rPr>
        <w:t xml:space="preserve">onnect 4 </w:t>
      </w:r>
      <w:r w:rsidR="006C0168" w:rsidRPr="006C0168">
        <w:rPr>
          <w:sz w:val="26"/>
          <w:szCs w:val="26"/>
        </w:rPr>
        <w:t>được xuất bản lần đầu tiên bởi Milton Bradly vào tháng 2 năm 1974. Connect 4 là trò chơi board-game kết nối trong đó người chơi thả một đĩa màu từ trên xuống vào một lưới treo thẳng đứng bảy cột, sáu hàng, các mảnh rơi thẳng xuống, chiếm phần thấp nhất không gian trống trong cột, sau đó người chơi khác lần lượt làm như vậy. Mục tiêu</w:t>
      </w:r>
      <w:r w:rsidR="003B67BC">
        <w:rPr>
          <w:sz w:val="26"/>
          <w:szCs w:val="26"/>
          <w:lang w:val="vi-VN"/>
        </w:rPr>
        <w:t xml:space="preserve"> thắng</w:t>
      </w:r>
      <w:r w:rsidR="006C0168" w:rsidRPr="006C0168">
        <w:rPr>
          <w:sz w:val="26"/>
          <w:szCs w:val="26"/>
        </w:rPr>
        <w:t xml:space="preserve"> của trò chơi là trở thành người đầu tiên tạo thành một đường ngang, dọc hoặc chéo của bốn đĩa của riêng mình. Người chơi đầu tiên luôn có thể giành chiến thắng bằng cách chơi đúng nước đi.</w:t>
      </w:r>
      <w:r w:rsidR="006C0168">
        <w:rPr>
          <w:sz w:val="26"/>
          <w:szCs w:val="26"/>
          <w:lang w:val="vi-VN"/>
        </w:rPr>
        <w:t xml:space="preserve"> </w:t>
      </w:r>
    </w:p>
    <w:p w14:paraId="6DBC4789" w14:textId="3EE6153B" w:rsidR="00B51660" w:rsidRDefault="00E23C85" w:rsidP="006C4331">
      <w:pPr>
        <w:pStyle w:val="NormalWeb"/>
        <w:shd w:val="clear" w:color="auto" w:fill="FFFFFF"/>
        <w:spacing w:before="120" w:beforeAutospacing="0" w:after="120" w:afterAutospacing="0"/>
        <w:rPr>
          <w:color w:val="202122"/>
          <w:sz w:val="26"/>
          <w:szCs w:val="26"/>
          <w:shd w:val="clear" w:color="auto" w:fill="FFFFFF"/>
        </w:rPr>
      </w:pPr>
      <w:r w:rsidRPr="00E23C85">
        <w:rPr>
          <w:noProof/>
          <w:sz w:val="26"/>
          <w:szCs w:val="26"/>
        </w:rPr>
        <w:drawing>
          <wp:inline distT="0" distB="0" distL="0" distR="0" wp14:anchorId="32ED0107" wp14:editId="516FCD6E">
            <wp:extent cx="3134675" cy="191192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5539" cy="1985646"/>
                    </a:xfrm>
                    <a:prstGeom prst="rect">
                      <a:avLst/>
                    </a:prstGeom>
                    <a:noFill/>
                    <a:ln>
                      <a:noFill/>
                    </a:ln>
                  </pic:spPr>
                </pic:pic>
              </a:graphicData>
            </a:graphic>
          </wp:inline>
        </w:drawing>
      </w:r>
    </w:p>
    <w:p w14:paraId="1BC94AB5" w14:textId="623E52B2" w:rsidR="00B51660" w:rsidRPr="00B51660" w:rsidRDefault="00B51660" w:rsidP="00B51660">
      <w:pPr>
        <w:pStyle w:val="NormalWeb"/>
        <w:shd w:val="clear" w:color="auto" w:fill="FFFFFF"/>
        <w:spacing w:before="120" w:beforeAutospacing="0" w:after="120" w:afterAutospacing="0"/>
        <w:jc w:val="center"/>
        <w:rPr>
          <w:color w:val="202122"/>
          <w:sz w:val="22"/>
          <w:szCs w:val="22"/>
          <w:shd w:val="clear" w:color="auto" w:fill="FFFFFF"/>
          <w:lang w:val="vi-VN"/>
        </w:rPr>
      </w:pPr>
      <w:r w:rsidRPr="00B51660">
        <w:rPr>
          <w:color w:val="202122"/>
          <w:sz w:val="22"/>
          <w:szCs w:val="22"/>
          <w:shd w:val="clear" w:color="auto" w:fill="FFFFFF"/>
        </w:rPr>
        <w:t>Nguồn</w:t>
      </w:r>
      <w:r w:rsidRPr="00B51660">
        <w:rPr>
          <w:color w:val="202122"/>
          <w:sz w:val="22"/>
          <w:szCs w:val="22"/>
          <w:shd w:val="clear" w:color="auto" w:fill="FFFFFF"/>
          <w:lang w:val="vi-VN"/>
        </w:rPr>
        <w:t xml:space="preserve">: google hình </w:t>
      </w:r>
      <w:r>
        <w:rPr>
          <w:color w:val="202122"/>
          <w:sz w:val="22"/>
          <w:szCs w:val="22"/>
          <w:shd w:val="clear" w:color="auto" w:fill="FFFFFF"/>
          <w:lang w:val="vi-VN"/>
        </w:rPr>
        <w:t>ảnh.</w:t>
      </w:r>
    </w:p>
    <w:p w14:paraId="5E1BDAA9" w14:textId="00C343D1" w:rsidR="006C0168" w:rsidRDefault="006C0168" w:rsidP="006C0168">
      <w:pPr>
        <w:pStyle w:val="NormalWeb"/>
        <w:shd w:val="clear" w:color="auto" w:fill="FFFFFF"/>
        <w:spacing w:before="120" w:beforeAutospacing="0" w:after="120" w:afterAutospacing="0"/>
        <w:ind w:firstLine="202"/>
        <w:jc w:val="both"/>
        <w:rPr>
          <w:sz w:val="26"/>
          <w:szCs w:val="26"/>
          <w:lang w:val="vi-VN"/>
        </w:rPr>
      </w:pPr>
      <w:r>
        <w:rPr>
          <w:sz w:val="26"/>
          <w:szCs w:val="26"/>
          <w:lang w:val="vi-VN"/>
        </w:rPr>
        <w:t xml:space="preserve">Chúng tôi chọn trò chơi này để làm nghiên cứu với những lí do là: trò chơi này </w:t>
      </w:r>
      <w:r w:rsidR="00B51660">
        <w:rPr>
          <w:sz w:val="26"/>
          <w:szCs w:val="26"/>
          <w:lang w:val="vi-VN"/>
        </w:rPr>
        <w:t>khá</w:t>
      </w:r>
      <w:r>
        <w:rPr>
          <w:sz w:val="26"/>
          <w:szCs w:val="26"/>
          <w:lang w:val="vi-VN"/>
        </w:rPr>
        <w:t xml:space="preserve"> đơn giản,  </w:t>
      </w:r>
      <w:r w:rsidR="00B51660">
        <w:rPr>
          <w:sz w:val="26"/>
          <w:szCs w:val="26"/>
          <w:lang w:val="vi-VN"/>
        </w:rPr>
        <w:t>không giống như cờ vua, cờ tướng phức tạp hơn  nhiều về các nước, bước đi của những quân cờ khác nhau. Và Connect 4 tuy đơn giản về số nước đi nhưng nó vẫn có những chiến thuật hay mà chúng ta có thể cài đặt cho AI.</w:t>
      </w:r>
    </w:p>
    <w:p w14:paraId="5E0D5AC0" w14:textId="4BEED11C" w:rsidR="003B67BC" w:rsidRDefault="003B67BC" w:rsidP="006C0168">
      <w:pPr>
        <w:pStyle w:val="NormalWeb"/>
        <w:shd w:val="clear" w:color="auto" w:fill="FFFFFF"/>
        <w:spacing w:before="120" w:beforeAutospacing="0" w:after="120" w:afterAutospacing="0"/>
        <w:ind w:firstLine="202"/>
        <w:jc w:val="both"/>
        <w:rPr>
          <w:sz w:val="26"/>
          <w:szCs w:val="26"/>
          <w:lang w:val="vi-VN"/>
        </w:rPr>
      </w:pPr>
      <w:r>
        <w:rPr>
          <w:sz w:val="26"/>
          <w:szCs w:val="26"/>
          <w:lang w:val="vi-VN"/>
        </w:rPr>
        <w:t xml:space="preserve">Có nhiều cách để giải quyết game Connect </w:t>
      </w:r>
      <w:r w:rsidR="001A12A1">
        <w:rPr>
          <w:sz w:val="26"/>
          <w:szCs w:val="26"/>
          <w:lang w:val="vi-VN"/>
        </w:rPr>
        <w:t>4, và c</w:t>
      </w:r>
      <w:r>
        <w:rPr>
          <w:sz w:val="26"/>
          <w:szCs w:val="26"/>
          <w:lang w:val="vi-VN"/>
        </w:rPr>
        <w:t xml:space="preserve">ũng có nhiều cấp độ khó của AI khác </w:t>
      </w:r>
      <w:r w:rsidR="001A12A1">
        <w:rPr>
          <w:sz w:val="26"/>
          <w:szCs w:val="26"/>
          <w:lang w:val="vi-VN"/>
        </w:rPr>
        <w:t xml:space="preserve">nhau. Như AI dễ nhất là AI chơi một cách ngẫu nhiên, mức độ khó hơn là một AI chơi theo cách phòng thủ, nó sẽ chặn tất cả nhưng bước đi mà đối phương có thể thắng được, hoặc AI chơi với phong cách tấn công bằng cách tìm ra những nước đi thắng đặt lên hàng đầu. </w:t>
      </w:r>
    </w:p>
    <w:p w14:paraId="751EAAA0" w14:textId="4845A6D7" w:rsidR="00F77F5C" w:rsidRPr="00174E75" w:rsidRDefault="001A12A1" w:rsidP="00174E75">
      <w:pPr>
        <w:pStyle w:val="NormalWeb"/>
        <w:shd w:val="clear" w:color="auto" w:fill="FFFFFF"/>
        <w:spacing w:before="120" w:beforeAutospacing="0" w:after="120" w:afterAutospacing="0"/>
        <w:ind w:firstLine="202"/>
        <w:jc w:val="both"/>
        <w:rPr>
          <w:color w:val="202122"/>
          <w:sz w:val="26"/>
          <w:szCs w:val="26"/>
          <w:shd w:val="clear" w:color="auto" w:fill="FFFFFF"/>
          <w:lang w:val="vi-VN"/>
        </w:rPr>
      </w:pPr>
      <w:r>
        <w:rPr>
          <w:sz w:val="26"/>
          <w:szCs w:val="26"/>
          <w:lang w:val="vi-VN"/>
        </w:rPr>
        <w:t xml:space="preserve">Nhưng theo chúng tôi nghĩ là thuật toán tốt nhất cho AI có thể giải quyết được trò chơi Connect 4 là sự kết hợp vừa phòng thủ vừa tấn công. Và có một thuật toán có thể thõa mãn cả 2 chiến lược trên đó là </w:t>
      </w:r>
      <w:r w:rsidR="00CC515D">
        <w:rPr>
          <w:sz w:val="26"/>
          <w:szCs w:val="26"/>
          <w:lang w:val="vi-VN"/>
        </w:rPr>
        <w:t xml:space="preserve">Minimax và Alpha-Beta Pruning. Minimax là một thuật toán đệ quy sử dụng kĩ thuật quay lui  để tìm ra bước đi tối ưu, và là cách khó nhât cho đối phương có thể đánh bại. Để hiểu rõ hơn, chúng ta giả sử đối thủ </w:t>
      </w:r>
      <w:r w:rsidR="005A0742">
        <w:rPr>
          <w:sz w:val="26"/>
          <w:szCs w:val="26"/>
          <w:lang w:val="vi-VN"/>
        </w:rPr>
        <w:t xml:space="preserve">là Min, còn AI là Max. Min sẽ cố gắng tối thiểu hóa số điểm của Max và ngược lại Max sẽ phải tối đa số điểm của mình. Thuật toán Minimax sẽ sử dụng luật của trò chơi và nhìn trước tất cả  những bước đi để tìm ra nước đi tốt nhất về phòng thủ lẫn tấn công. Đó là lí do mà thuật toán Minimax có thể được cho là phù hợp nhất với trò chơi này, tuy nhiên thuật toán này đòi hỏi rất nhiều quá trình và bước đi để giải quyết hay dự đoán, chính vì vậy làm cho thời gian chạy trở nên </w:t>
      </w:r>
      <w:r w:rsidR="00A906AA">
        <w:rPr>
          <w:sz w:val="26"/>
          <w:szCs w:val="26"/>
          <w:lang w:val="vi-VN"/>
        </w:rPr>
        <w:t xml:space="preserve">chậm chạp. Chính vì từ thuật toán Minimax, chúng ta có thể </w:t>
      </w:r>
      <w:r w:rsidR="001B16D8">
        <w:rPr>
          <w:sz w:val="26"/>
          <w:szCs w:val="26"/>
          <w:lang w:val="vi-VN"/>
        </w:rPr>
        <w:t xml:space="preserve">kĩ thuật cắt tỉa hay còn gọi là Alpha-Beta Pruning để tối ưu thuật toán Minimax này. Bởi vì </w:t>
      </w:r>
      <w:r w:rsidR="001B16D8">
        <w:rPr>
          <w:sz w:val="26"/>
          <w:szCs w:val="26"/>
          <w:lang w:val="vi-VN"/>
        </w:rPr>
        <w:lastRenderedPageBreak/>
        <w:t xml:space="preserve">Minimax sẽ dự đoán các bước đi </w:t>
      </w:r>
      <w:r w:rsidR="00174E75">
        <w:rPr>
          <w:sz w:val="26"/>
          <w:szCs w:val="26"/>
          <w:lang w:val="vi-VN"/>
        </w:rPr>
        <w:t>nhiều nhất có thể cho nên làm tăng độ phức tạp của thuật toán, cho nên sử dụng Alpha-Beta Pruning cắt bỏ đi những bước đi không quan trọng, không làm ảnh hưởng tới kết quả. Chính vì vậy  làm tăng độ hiệu quả của thuật toán, giảm độ phức tạp và thuật toán sẽ chạy nhanh hơn.</w:t>
      </w:r>
    </w:p>
    <w:p w14:paraId="1ECD2AC3" w14:textId="77777777" w:rsidR="00770349" w:rsidRPr="00E23C85" w:rsidRDefault="00770349" w:rsidP="0017183C">
      <w:pPr>
        <w:pStyle w:val="Text"/>
        <w:rPr>
          <w:sz w:val="26"/>
          <w:szCs w:val="26"/>
        </w:rPr>
      </w:pPr>
    </w:p>
    <w:p w14:paraId="0BAD398F" w14:textId="1ADC0308" w:rsidR="00770349" w:rsidRPr="00E23C85" w:rsidRDefault="00F77F5C" w:rsidP="00204ED7">
      <w:pPr>
        <w:pStyle w:val="Text"/>
        <w:numPr>
          <w:ilvl w:val="0"/>
          <w:numId w:val="6"/>
        </w:numPr>
        <w:jc w:val="center"/>
        <w:rPr>
          <w:sz w:val="26"/>
          <w:szCs w:val="26"/>
          <w:lang w:val="vi-VN"/>
        </w:rPr>
      </w:pPr>
      <w:r w:rsidRPr="00E23C85">
        <w:rPr>
          <w:sz w:val="26"/>
          <w:szCs w:val="26"/>
          <w:lang w:val="vi-VN"/>
        </w:rPr>
        <w:t>RELATED WORKS</w:t>
      </w:r>
    </w:p>
    <w:p w14:paraId="7316D426" w14:textId="426C882C" w:rsidR="00174E75" w:rsidRDefault="00174E75" w:rsidP="00E23C85">
      <w:pPr>
        <w:pStyle w:val="Text"/>
        <w:rPr>
          <w:sz w:val="26"/>
          <w:szCs w:val="26"/>
          <w:lang w:val="vi-VN"/>
        </w:rPr>
      </w:pPr>
      <w:r>
        <w:rPr>
          <w:sz w:val="26"/>
          <w:szCs w:val="26"/>
          <w:lang w:val="vi-VN"/>
        </w:rPr>
        <w:t>Thuật toán Minimax bắt nguồn “định lí Minimax”</w:t>
      </w:r>
      <w:r w:rsidR="00C26B8D">
        <w:rPr>
          <w:sz w:val="26"/>
          <w:szCs w:val="26"/>
          <w:lang w:val="vi-VN"/>
        </w:rPr>
        <w:t xml:space="preserve">, được đề xuất bởi nhà toán học người Mỹ gốc Hungary, John von Nẻumann vào năm 1928. Ban đầu, định lí Minimax được sử dụng trong trò chơi có tổng bằng không (Zero-sum game) với hai người chơi biết tất cả các bước đi được diễn ra sau đó. Tuy nhiên, John von Neumann đã cải tiến và mở rộng định lí Minimax với những trò chơi thông tin không hoàn hảo với nhiều người chơi thay vì là 2 người chơi trong Zero-sum game, và đã được công bố kết quả  vào năm </w:t>
      </w:r>
      <w:r w:rsidR="006208E8">
        <w:rPr>
          <w:sz w:val="26"/>
          <w:szCs w:val="26"/>
          <w:lang w:val="vi-VN"/>
        </w:rPr>
        <w:t>1944 (bài báo cáo được viết cùng với nhà kinh tế học người Đức Oskar Morgenstern).</w:t>
      </w:r>
    </w:p>
    <w:p w14:paraId="58B0D76D" w14:textId="4D0BD36E" w:rsidR="006208E8" w:rsidRDefault="006208E8" w:rsidP="00E23C85">
      <w:pPr>
        <w:pStyle w:val="Text"/>
        <w:rPr>
          <w:sz w:val="26"/>
          <w:szCs w:val="26"/>
          <w:lang w:val="vi-VN"/>
        </w:rPr>
      </w:pPr>
      <w:r>
        <w:rPr>
          <w:sz w:val="26"/>
          <w:szCs w:val="26"/>
          <w:lang w:val="vi-VN"/>
        </w:rPr>
        <w:t xml:space="preserve">Về cơ bản thì, định lí Minimax được lần đầu sự dụng vào trong lĩnh vực trò chơi zero-sum game và vẫn đóng một vai trò quan trọng để giải quyết các trò chơi hiện đại ngày nay vẫn phổ biến ngày nay như Tic-tac-toe, Connect 4. </w:t>
      </w:r>
      <w:r w:rsidR="00904EF2">
        <w:rPr>
          <w:sz w:val="26"/>
          <w:szCs w:val="26"/>
          <w:lang w:val="vi-VN"/>
        </w:rPr>
        <w:t xml:space="preserve">Năm 1950, nhà toán học người Mỹ, được biết đến là “cha đẻ của lý thuyết thông tin, Claude Shannon đã xuất bản một bài báo cáo lần đầu đưa ra ý tưởng </w:t>
      </w:r>
      <w:r w:rsidR="00904EF2" w:rsidRPr="00904EF2">
        <w:rPr>
          <w:sz w:val="26"/>
          <w:szCs w:val="26"/>
          <w:lang w:val="vi-VN"/>
        </w:rPr>
        <w:t xml:space="preserve">về một hàm để đánh giá hiệu quả của một </w:t>
      </w:r>
      <w:r w:rsidR="00904EF2">
        <w:rPr>
          <w:sz w:val="26"/>
          <w:szCs w:val="26"/>
          <w:lang w:val="vi-VN"/>
        </w:rPr>
        <w:t>bước đi</w:t>
      </w:r>
      <w:r w:rsidR="00904EF2" w:rsidRPr="00904EF2">
        <w:rPr>
          <w:sz w:val="26"/>
          <w:szCs w:val="26"/>
          <w:lang w:val="vi-VN"/>
        </w:rPr>
        <w:t xml:space="preserve"> cụ thể và</w:t>
      </w:r>
      <w:r w:rsidR="00904EF2">
        <w:rPr>
          <w:sz w:val="26"/>
          <w:szCs w:val="26"/>
          <w:lang w:val="vi-VN"/>
        </w:rPr>
        <w:t xml:space="preserve"> </w:t>
      </w:r>
      <w:r w:rsidR="00904EF2" w:rsidRPr="00904EF2">
        <w:rPr>
          <w:sz w:val="26"/>
          <w:szCs w:val="26"/>
          <w:lang w:val="vi-VN"/>
        </w:rPr>
        <w:t xml:space="preserve">thuật toán “minimax” đã tận dụng chức năng đánh giá này bằng cách tính đến hiệu quả của các </w:t>
      </w:r>
      <w:r w:rsidR="00904EF2">
        <w:rPr>
          <w:sz w:val="26"/>
          <w:szCs w:val="26"/>
          <w:lang w:val="vi-VN"/>
        </w:rPr>
        <w:t xml:space="preserve">bước đi </w:t>
      </w:r>
      <w:r w:rsidR="00904EF2" w:rsidRPr="00904EF2">
        <w:rPr>
          <w:sz w:val="26"/>
          <w:szCs w:val="26"/>
          <w:lang w:val="vi-VN"/>
        </w:rPr>
        <w:t xml:space="preserve">sẽ được thực hiện trong tương lai có sẵn bằng bất kỳ </w:t>
      </w:r>
      <w:r w:rsidR="00904EF2">
        <w:rPr>
          <w:sz w:val="26"/>
          <w:szCs w:val="26"/>
          <w:lang w:val="vi-VN"/>
        </w:rPr>
        <w:t xml:space="preserve">bước đi </w:t>
      </w:r>
      <w:r w:rsidR="00904EF2" w:rsidRPr="00904EF2">
        <w:rPr>
          <w:sz w:val="26"/>
          <w:szCs w:val="26"/>
          <w:lang w:val="vi-VN"/>
        </w:rPr>
        <w:t>cụ thể nào</w:t>
      </w:r>
      <w:r w:rsidR="00904EF2">
        <w:rPr>
          <w:sz w:val="26"/>
          <w:szCs w:val="26"/>
          <w:lang w:val="vi-VN"/>
        </w:rPr>
        <w:t xml:space="preserve"> đó. Sau đó, sau nhiều năm cố gắng và nỗ lực </w:t>
      </w:r>
      <w:r w:rsidR="00217AB5">
        <w:rPr>
          <w:sz w:val="26"/>
          <w:szCs w:val="26"/>
          <w:lang w:val="vi-VN"/>
        </w:rPr>
        <w:t xml:space="preserve">để cải thiện thuật toán Minimax, máy tính chơi cờ vua Deep Blue do IBM phát triển sử dụng Minimax để lập trình đã xuất sắc đánh bại siêu đại kiện tướng cờ vua của Nga  và được coi là kỳ thủ cờ vua mạnh nhất lịch sử, Garry Kasparov. Ngoài ra, thuật toán Minimax còn được ứng dụng cho nhiều lĩnh vực, vấn đề khác nhau. Trong trò chơi có tổng bằng không với  hai người chơi, luôn luôn có một </w:t>
      </w:r>
      <w:r w:rsidR="00217AB5">
        <w:rPr>
          <w:sz w:val="26"/>
          <w:szCs w:val="26"/>
          <w:lang w:val="vi-VN"/>
        </w:rPr>
        <w:t xml:space="preserve">chiến lược cụ thể và hợp lí </w:t>
      </w:r>
      <w:r w:rsidR="00E00811">
        <w:rPr>
          <w:sz w:val="26"/>
          <w:szCs w:val="26"/>
          <w:lang w:val="vi-VN"/>
        </w:rPr>
        <w:t xml:space="preserve"> để cho người chơi đó  đạt được lợi tức tối ưu, đó cũng là điều cốt lõi trong lí thuyết trò chơi. Chiến lược này còn được sử dụng trong lĩnh vực tài chính và kinh tế, khi mà  người ra quyết định sẽ cố gắng tối ưu hóa lợi nhuận của chính mình </w:t>
      </w:r>
      <w:r w:rsidR="00E00811" w:rsidRPr="00E00811">
        <w:rPr>
          <w:sz w:val="26"/>
          <w:szCs w:val="26"/>
          <w:lang w:val="vi-VN"/>
        </w:rPr>
        <w:t xml:space="preserve">Bên cạnh đó, kết hợp với các thuật toán và phương pháp toán học khác, minimax cũng tham gia vào thiết kế mạng, lĩnh vực robot và </w:t>
      </w:r>
      <w:r w:rsidR="00E00811">
        <w:rPr>
          <w:sz w:val="26"/>
          <w:szCs w:val="26"/>
          <w:lang w:val="vi-VN"/>
        </w:rPr>
        <w:t xml:space="preserve">những cuộc </w:t>
      </w:r>
      <w:r w:rsidR="00E00811" w:rsidRPr="00E00811">
        <w:rPr>
          <w:sz w:val="26"/>
          <w:szCs w:val="26"/>
          <w:lang w:val="vi-VN"/>
        </w:rPr>
        <w:t>bầu cử công khai.</w:t>
      </w:r>
      <w:r w:rsidR="00217AB5">
        <w:rPr>
          <w:sz w:val="26"/>
          <w:szCs w:val="26"/>
          <w:lang w:val="vi-VN"/>
        </w:rPr>
        <w:t xml:space="preserve"> </w:t>
      </w:r>
    </w:p>
    <w:p w14:paraId="176A0272" w14:textId="77777777" w:rsidR="00174E75" w:rsidRDefault="00174E75" w:rsidP="00E23C85">
      <w:pPr>
        <w:pStyle w:val="Text"/>
        <w:rPr>
          <w:sz w:val="26"/>
          <w:szCs w:val="26"/>
          <w:lang w:val="vi-VN"/>
        </w:rPr>
      </w:pPr>
    </w:p>
    <w:p w14:paraId="178F6806" w14:textId="0FFAD259" w:rsidR="002B5847" w:rsidRPr="00E23C85" w:rsidRDefault="00E97B99" w:rsidP="002B5847">
      <w:pPr>
        <w:pStyle w:val="Heading1"/>
        <w:numPr>
          <w:ilvl w:val="0"/>
          <w:numId w:val="6"/>
        </w:numPr>
        <w:rPr>
          <w:sz w:val="26"/>
          <w:szCs w:val="26"/>
        </w:rPr>
      </w:pPr>
      <w:r w:rsidRPr="00E23C85">
        <w:rPr>
          <w:sz w:val="26"/>
          <w:szCs w:val="26"/>
        </w:rPr>
        <w:t>M</w:t>
      </w:r>
      <w:r w:rsidR="00354ADD" w:rsidRPr="00E23C85">
        <w:rPr>
          <w:sz w:val="26"/>
          <w:szCs w:val="26"/>
        </w:rPr>
        <w:t>aterials</w:t>
      </w:r>
    </w:p>
    <w:p w14:paraId="0090025D" w14:textId="2045AA79" w:rsidR="00E00811" w:rsidRPr="00E00811" w:rsidRDefault="00E00811" w:rsidP="002F7530">
      <w:pPr>
        <w:ind w:firstLine="202"/>
        <w:jc w:val="both"/>
        <w:rPr>
          <w:sz w:val="26"/>
          <w:szCs w:val="26"/>
          <w:lang w:val="vi-VN"/>
        </w:rPr>
      </w:pPr>
      <w:r>
        <w:rPr>
          <w:sz w:val="26"/>
          <w:szCs w:val="26"/>
        </w:rPr>
        <w:t>Chúng</w:t>
      </w:r>
      <w:r>
        <w:rPr>
          <w:sz w:val="26"/>
          <w:szCs w:val="26"/>
          <w:lang w:val="vi-VN"/>
        </w:rPr>
        <w:t xml:space="preserve"> tôi chia bài cáo làm 2 phần. Phần đầu là giới thiệu cách tạo ra trò chơi Connect 4. Phần thứ hai, chúng tôi tạo ra AI sử dụng thuật toán Minimax và Alpha-Beta Pruning cho việc đấu với người chơi</w:t>
      </w:r>
    </w:p>
    <w:p w14:paraId="5ED17A44" w14:textId="105B267D" w:rsidR="00E944C3" w:rsidRPr="00E23C85" w:rsidRDefault="00E944C3" w:rsidP="00E944C3">
      <w:pPr>
        <w:rPr>
          <w:sz w:val="26"/>
          <w:szCs w:val="26"/>
        </w:rPr>
      </w:pPr>
    </w:p>
    <w:p w14:paraId="7B7B6321" w14:textId="2BA9A838" w:rsidR="00A83C68" w:rsidRDefault="00AA6ABB" w:rsidP="00A83C68">
      <w:pPr>
        <w:pStyle w:val="Heading2"/>
        <w:rPr>
          <w:sz w:val="26"/>
          <w:szCs w:val="26"/>
        </w:rPr>
      </w:pPr>
      <w:r w:rsidRPr="00E23C85">
        <w:rPr>
          <w:sz w:val="26"/>
          <w:szCs w:val="26"/>
        </w:rPr>
        <w:t>Rules of the game</w:t>
      </w:r>
    </w:p>
    <w:p w14:paraId="26A73207" w14:textId="4CCE89BF" w:rsidR="00E00811" w:rsidRPr="00B80E64" w:rsidRDefault="00B80E64" w:rsidP="00B80E64">
      <w:pPr>
        <w:ind w:firstLine="202"/>
        <w:rPr>
          <w:sz w:val="26"/>
          <w:szCs w:val="26"/>
          <w:lang w:val="vi-VN"/>
        </w:rPr>
      </w:pPr>
      <w:r>
        <w:rPr>
          <w:sz w:val="26"/>
          <w:szCs w:val="26"/>
          <w:lang w:val="vi-VN"/>
        </w:rPr>
        <w:t>Connect 4 là một biến thể của cờ caro, sẽ có hai người chơi đối đầu nhau trên một bảng với 7</w:t>
      </w:r>
      <w:r w:rsidR="008234F9">
        <w:rPr>
          <w:sz w:val="26"/>
          <w:szCs w:val="26"/>
          <w:lang w:val="vi-VN"/>
        </w:rPr>
        <w:t xml:space="preserve"> ô dọc chứa 6 vị trí của mỗi ô đó. Giả sử người chơi thứ nhất chọn màu vàng và người chơi thứ hai chọn màu đỏ. Mỗi người sẽ đặt một mảnh màu đã chọn trước đó vào một trong những ô trống và thả nó xuống dưới tác dụng của trọng lực vào vị trí thấp nhất của ô trống  trong cột. Mỗi người chơi sẽ cố gắng làm sao đó mà có thể tạo thành được  các đoạn thẳng ngang, dọc hoặc chéo có độ dài là 4. Hình ở dưới đây cho chúng ta một ví dụ về vị trí mà người chơi chọn  vàng </w:t>
      </w:r>
      <w:r w:rsidR="007948EB">
        <w:rPr>
          <w:sz w:val="26"/>
          <w:szCs w:val="26"/>
          <w:lang w:val="vi-VN"/>
        </w:rPr>
        <w:t>sẽ thắng nếu người chọn đỏ  không chặn điều này bằng cách đặt mảnh màu đỏ vào ô bên phải.</w:t>
      </w:r>
    </w:p>
    <w:p w14:paraId="257A923F" w14:textId="77777777" w:rsidR="00B80E64" w:rsidRPr="00E00811" w:rsidRDefault="00B80E64" w:rsidP="00E00811">
      <w:pPr>
        <w:ind w:left="202"/>
      </w:pPr>
    </w:p>
    <w:p w14:paraId="7FF88FF1" w14:textId="19102981" w:rsidR="00F62BDF" w:rsidRPr="00E23C85" w:rsidRDefault="00AD145B" w:rsidP="00A83C68">
      <w:pPr>
        <w:rPr>
          <w:sz w:val="26"/>
          <w:szCs w:val="26"/>
        </w:rPr>
      </w:pPr>
      <w:r>
        <w:rPr>
          <w:noProof/>
          <w:sz w:val="26"/>
          <w:szCs w:val="26"/>
        </w:rPr>
        <w:drawing>
          <wp:inline distT="0" distB="0" distL="0" distR="0" wp14:anchorId="69A5D1B2" wp14:editId="2380625A">
            <wp:extent cx="1583382" cy="1361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320" cy="1386789"/>
                    </a:xfrm>
                    <a:prstGeom prst="rect">
                      <a:avLst/>
                    </a:prstGeom>
                    <a:noFill/>
                    <a:ln>
                      <a:noFill/>
                    </a:ln>
                  </pic:spPr>
                </pic:pic>
              </a:graphicData>
            </a:graphic>
          </wp:inline>
        </w:drawing>
      </w:r>
      <w:r>
        <w:rPr>
          <w:noProof/>
          <w:sz w:val="26"/>
          <w:szCs w:val="26"/>
        </w:rPr>
        <w:drawing>
          <wp:inline distT="0" distB="0" distL="0" distR="0" wp14:anchorId="201B49E0" wp14:editId="06FA0CEC">
            <wp:extent cx="1562100" cy="13435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8194" cy="1357435"/>
                    </a:xfrm>
                    <a:prstGeom prst="rect">
                      <a:avLst/>
                    </a:prstGeom>
                    <a:noFill/>
                    <a:ln>
                      <a:noFill/>
                    </a:ln>
                  </pic:spPr>
                </pic:pic>
              </a:graphicData>
            </a:graphic>
          </wp:inline>
        </w:drawing>
      </w:r>
    </w:p>
    <w:p w14:paraId="3A9A282E" w14:textId="1584B1A6" w:rsidR="00F62BDF" w:rsidRPr="00E23C85" w:rsidRDefault="00F62BDF" w:rsidP="00A83C68">
      <w:pPr>
        <w:rPr>
          <w:sz w:val="26"/>
          <w:szCs w:val="26"/>
        </w:rPr>
      </w:pPr>
    </w:p>
    <w:p w14:paraId="6C498042" w14:textId="684DCE31" w:rsidR="00236183" w:rsidRDefault="0013337E" w:rsidP="00A83C68">
      <w:pPr>
        <w:rPr>
          <w:sz w:val="26"/>
          <w:szCs w:val="26"/>
        </w:rPr>
      </w:pPr>
      <w:r w:rsidRPr="0013337E">
        <w:rPr>
          <w:sz w:val="26"/>
          <w:szCs w:val="26"/>
        </w:rPr>
        <w:lastRenderedPageBreak/>
        <w:t xml:space="preserve">Người chơi thắng trò chơi bằng cách là người đầu tiên xếp thành 4 </w:t>
      </w:r>
      <w:r>
        <w:rPr>
          <w:sz w:val="26"/>
          <w:szCs w:val="26"/>
        </w:rPr>
        <w:t>đoạn</w:t>
      </w:r>
      <w:r w:rsidRPr="0013337E">
        <w:rPr>
          <w:sz w:val="26"/>
          <w:szCs w:val="26"/>
        </w:rPr>
        <w:t xml:space="preserve"> theo bất kỳ hướng nào</w:t>
      </w:r>
      <w:r>
        <w:rPr>
          <w:sz w:val="26"/>
          <w:szCs w:val="26"/>
          <w:lang w:val="vi-VN"/>
        </w:rPr>
        <w:t xml:space="preserve"> đó</w:t>
      </w:r>
      <w:r w:rsidRPr="0013337E">
        <w:rPr>
          <w:sz w:val="26"/>
          <w:szCs w:val="26"/>
        </w:rPr>
        <w:t>.</w:t>
      </w:r>
    </w:p>
    <w:p w14:paraId="0BEC204B" w14:textId="71BD67E2" w:rsidR="00AD145B" w:rsidRPr="00E23C85" w:rsidRDefault="00AD145B" w:rsidP="00A83C68">
      <w:pPr>
        <w:rPr>
          <w:sz w:val="26"/>
          <w:szCs w:val="26"/>
        </w:rPr>
      </w:pPr>
    </w:p>
    <w:p w14:paraId="54CF0958" w14:textId="1B83E03F" w:rsidR="00A83C68" w:rsidRPr="00E23C85" w:rsidRDefault="00AD145B" w:rsidP="00A83C68">
      <w:pPr>
        <w:rPr>
          <w:sz w:val="26"/>
          <w:szCs w:val="26"/>
        </w:rPr>
      </w:pPr>
      <w:r>
        <w:rPr>
          <w:noProof/>
          <w:sz w:val="26"/>
          <w:szCs w:val="26"/>
        </w:rPr>
        <w:drawing>
          <wp:inline distT="0" distB="0" distL="0" distR="0" wp14:anchorId="205B3684" wp14:editId="074FB0EF">
            <wp:extent cx="1605203" cy="1380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563" cy="1393878"/>
                    </a:xfrm>
                    <a:prstGeom prst="rect">
                      <a:avLst/>
                    </a:prstGeom>
                    <a:noFill/>
                    <a:ln>
                      <a:noFill/>
                    </a:ln>
                  </pic:spPr>
                </pic:pic>
              </a:graphicData>
            </a:graphic>
          </wp:inline>
        </w:drawing>
      </w:r>
      <w:r>
        <w:rPr>
          <w:noProof/>
          <w:sz w:val="26"/>
          <w:szCs w:val="26"/>
        </w:rPr>
        <w:drawing>
          <wp:inline distT="0" distB="0" distL="0" distR="0" wp14:anchorId="260A9084" wp14:editId="7F18A5E6">
            <wp:extent cx="1588135"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3600" cy="1394574"/>
                    </a:xfrm>
                    <a:prstGeom prst="rect">
                      <a:avLst/>
                    </a:prstGeom>
                    <a:noFill/>
                    <a:ln>
                      <a:noFill/>
                    </a:ln>
                  </pic:spPr>
                </pic:pic>
              </a:graphicData>
            </a:graphic>
          </wp:inline>
        </w:drawing>
      </w:r>
    </w:p>
    <w:p w14:paraId="6EFAE2A7" w14:textId="2EFA11BA" w:rsidR="00B267D7" w:rsidRPr="00E23C85" w:rsidRDefault="00AD145B" w:rsidP="00A83C68">
      <w:pPr>
        <w:rPr>
          <w:sz w:val="26"/>
          <w:szCs w:val="26"/>
        </w:rPr>
      </w:pPr>
      <w:r>
        <w:rPr>
          <w:noProof/>
          <w:sz w:val="26"/>
          <w:szCs w:val="26"/>
        </w:rPr>
        <w:drawing>
          <wp:inline distT="0" distB="0" distL="0" distR="0" wp14:anchorId="6E95BD3C" wp14:editId="220A4F76">
            <wp:extent cx="1605737" cy="1381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2984" cy="1404560"/>
                    </a:xfrm>
                    <a:prstGeom prst="rect">
                      <a:avLst/>
                    </a:prstGeom>
                    <a:noFill/>
                    <a:ln>
                      <a:noFill/>
                    </a:ln>
                  </pic:spPr>
                </pic:pic>
              </a:graphicData>
            </a:graphic>
          </wp:inline>
        </w:drawing>
      </w:r>
      <w:r>
        <w:rPr>
          <w:noProof/>
          <w:sz w:val="26"/>
          <w:szCs w:val="26"/>
        </w:rPr>
        <w:drawing>
          <wp:inline distT="0" distB="0" distL="0" distR="0" wp14:anchorId="3A6244F7" wp14:editId="7F434758">
            <wp:extent cx="1588135" cy="13659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3697" cy="1387971"/>
                    </a:xfrm>
                    <a:prstGeom prst="rect">
                      <a:avLst/>
                    </a:prstGeom>
                    <a:noFill/>
                    <a:ln>
                      <a:noFill/>
                    </a:ln>
                  </pic:spPr>
                </pic:pic>
              </a:graphicData>
            </a:graphic>
          </wp:inline>
        </w:drawing>
      </w:r>
    </w:p>
    <w:p w14:paraId="2A70FB90" w14:textId="77777777" w:rsidR="00E23C85" w:rsidRPr="00E23C85" w:rsidRDefault="00E23C85" w:rsidP="00A83C68">
      <w:pPr>
        <w:rPr>
          <w:sz w:val="26"/>
          <w:szCs w:val="26"/>
        </w:rPr>
      </w:pPr>
    </w:p>
    <w:p w14:paraId="7E19345C" w14:textId="321FC971" w:rsidR="0004646D" w:rsidRPr="0013337E" w:rsidRDefault="0013337E" w:rsidP="00AD145B">
      <w:pPr>
        <w:ind w:firstLine="202"/>
        <w:jc w:val="both"/>
        <w:rPr>
          <w:sz w:val="26"/>
          <w:szCs w:val="26"/>
          <w:lang w:val="vi-VN"/>
        </w:rPr>
      </w:pPr>
      <w:r w:rsidRPr="0013337E">
        <w:rPr>
          <w:sz w:val="26"/>
          <w:szCs w:val="26"/>
          <w:lang w:val="vi-VN"/>
        </w:rPr>
        <w:t>Trò chơi Connect-Four mà chúng tôi đã tạo chạy bằng cách kiểm tra chuyển động của</w:t>
      </w:r>
      <w:r>
        <w:rPr>
          <w:sz w:val="26"/>
          <w:szCs w:val="26"/>
          <w:lang w:val="vi-VN"/>
        </w:rPr>
        <w:t xml:space="preserve"> con </w:t>
      </w:r>
      <w:r w:rsidR="00EF5D7B">
        <w:rPr>
          <w:sz w:val="26"/>
          <w:szCs w:val="26"/>
          <w:lang w:val="vi-VN"/>
        </w:rPr>
        <w:t>trỏ</w:t>
      </w:r>
      <w:r w:rsidRPr="0013337E">
        <w:rPr>
          <w:sz w:val="26"/>
          <w:szCs w:val="26"/>
          <w:lang w:val="vi-VN"/>
        </w:rPr>
        <w:t xml:space="preserve"> chuột để tìm vị trí của cột mà một mảnh có thể thả xuống. Điều này có thể được thực hiện bằng cách sử dụng thư viện pygame trong Python, và nếu có một cú nhấp chuột trong chương trình, nó sẽ thả </w:t>
      </w:r>
      <w:r w:rsidR="00EF5D7B">
        <w:rPr>
          <w:sz w:val="26"/>
          <w:szCs w:val="26"/>
          <w:lang w:val="vi-VN"/>
        </w:rPr>
        <w:t>mảnh</w:t>
      </w:r>
      <w:r w:rsidRPr="0013337E">
        <w:rPr>
          <w:sz w:val="26"/>
          <w:szCs w:val="26"/>
          <w:lang w:val="vi-VN"/>
        </w:rPr>
        <w:t xml:space="preserve"> vào cột đó nơi đặt con</w:t>
      </w:r>
      <w:r w:rsidR="00EF5D7B">
        <w:rPr>
          <w:sz w:val="26"/>
          <w:szCs w:val="26"/>
          <w:lang w:val="vi-VN"/>
        </w:rPr>
        <w:t xml:space="preserve"> trỏ</w:t>
      </w:r>
      <w:r w:rsidRPr="0013337E">
        <w:rPr>
          <w:sz w:val="26"/>
          <w:szCs w:val="26"/>
          <w:lang w:val="vi-VN"/>
        </w:rPr>
        <w:t xml:space="preserve"> chuột. Tiếp theo, trò chơi sẽ kiểm tra trên bàn cờ xem có nước đi thắng hay không, nếu không, đối thủ sẽ đến lượt. Cuối cùng, nếu có nước đi thắng thì trò chơi sẽ kết thúc và thoát trò chơi.</w:t>
      </w:r>
    </w:p>
    <w:p w14:paraId="787DBE63" w14:textId="77777777" w:rsidR="00204ED7" w:rsidRPr="00E23C85" w:rsidRDefault="00204ED7" w:rsidP="002B5847">
      <w:pPr>
        <w:ind w:firstLine="202"/>
        <w:rPr>
          <w:sz w:val="24"/>
          <w:szCs w:val="24"/>
        </w:rPr>
      </w:pPr>
    </w:p>
    <w:p w14:paraId="06DCCB18" w14:textId="2FC85D39" w:rsidR="00B267D7" w:rsidRPr="00E23C85" w:rsidRDefault="00AA6ABB" w:rsidP="00A83C68">
      <w:pPr>
        <w:pStyle w:val="Heading2"/>
        <w:rPr>
          <w:sz w:val="26"/>
          <w:szCs w:val="26"/>
        </w:rPr>
      </w:pPr>
      <w:r w:rsidRPr="00E23C85">
        <w:rPr>
          <w:sz w:val="26"/>
          <w:szCs w:val="26"/>
        </w:rPr>
        <w:t>Functions</w:t>
      </w:r>
    </w:p>
    <w:p w14:paraId="257F6073" w14:textId="68CD001B" w:rsidR="00A83C68" w:rsidRPr="00EF5D7B" w:rsidRDefault="00024C3F" w:rsidP="002F7530">
      <w:pPr>
        <w:jc w:val="both"/>
        <w:rPr>
          <w:sz w:val="26"/>
          <w:szCs w:val="26"/>
          <w:lang w:val="vi-VN"/>
        </w:rPr>
      </w:pPr>
      <w:r w:rsidRPr="00E23C85">
        <w:rPr>
          <w:sz w:val="26"/>
          <w:szCs w:val="26"/>
        </w:rPr>
        <w:t xml:space="preserve">create_board() : </w:t>
      </w:r>
      <w:r w:rsidR="00EF5D7B">
        <w:rPr>
          <w:sz w:val="26"/>
          <w:szCs w:val="26"/>
          <w:lang w:val="vi-VN"/>
        </w:rPr>
        <w:t xml:space="preserve">Tạo ra một ma trận với 6 hàng và 7 cột cho bàn cờ của trò </w:t>
      </w:r>
      <w:r w:rsidR="0024261A">
        <w:rPr>
          <w:sz w:val="26"/>
          <w:szCs w:val="26"/>
          <w:lang w:val="vi-VN"/>
        </w:rPr>
        <w:t>chơi.</w:t>
      </w:r>
    </w:p>
    <w:p w14:paraId="5CAC0F40" w14:textId="77777777" w:rsidR="00024C3F" w:rsidRPr="00E23C85" w:rsidRDefault="00024C3F" w:rsidP="002F7530">
      <w:pPr>
        <w:jc w:val="both"/>
        <w:rPr>
          <w:sz w:val="26"/>
          <w:szCs w:val="26"/>
        </w:rPr>
      </w:pPr>
    </w:p>
    <w:p w14:paraId="49A4721F" w14:textId="42A444F2" w:rsidR="00A83C68" w:rsidRPr="00EF5D7B" w:rsidRDefault="00024C3F" w:rsidP="002F7530">
      <w:pPr>
        <w:jc w:val="both"/>
        <w:rPr>
          <w:sz w:val="26"/>
          <w:szCs w:val="26"/>
          <w:lang w:val="vi-VN"/>
        </w:rPr>
      </w:pPr>
      <w:r w:rsidRPr="00E23C85">
        <w:rPr>
          <w:sz w:val="26"/>
          <w:szCs w:val="26"/>
        </w:rPr>
        <w:t>drop_piece</w:t>
      </w:r>
      <w:r w:rsidR="005C4FD6" w:rsidRPr="00E23C85">
        <w:rPr>
          <w:sz w:val="26"/>
          <w:szCs w:val="26"/>
        </w:rPr>
        <w:t xml:space="preserve">(): </w:t>
      </w:r>
      <w:r w:rsidR="00EF5D7B">
        <w:rPr>
          <w:sz w:val="26"/>
          <w:szCs w:val="26"/>
          <w:lang w:val="vi-VN"/>
        </w:rPr>
        <w:t xml:space="preserve"> thả 1 mảnh vào trong bàn </w:t>
      </w:r>
      <w:r w:rsidR="0024261A">
        <w:rPr>
          <w:sz w:val="26"/>
          <w:szCs w:val="26"/>
          <w:lang w:val="vi-VN"/>
        </w:rPr>
        <w:t>cờ.</w:t>
      </w:r>
    </w:p>
    <w:p w14:paraId="60630BC5" w14:textId="52C76227" w:rsidR="00024C3F" w:rsidRPr="00E23C85" w:rsidRDefault="00024C3F" w:rsidP="002F7530">
      <w:pPr>
        <w:jc w:val="both"/>
        <w:rPr>
          <w:sz w:val="26"/>
          <w:szCs w:val="26"/>
        </w:rPr>
      </w:pPr>
    </w:p>
    <w:p w14:paraId="460D46FD" w14:textId="4A1B7E89" w:rsidR="00024C3F" w:rsidRPr="00EF5D7B" w:rsidRDefault="00024C3F" w:rsidP="002F7530">
      <w:pPr>
        <w:jc w:val="both"/>
        <w:rPr>
          <w:sz w:val="26"/>
          <w:szCs w:val="26"/>
          <w:lang w:val="vi-VN"/>
        </w:rPr>
      </w:pPr>
      <w:r w:rsidRPr="00E23C85">
        <w:rPr>
          <w:sz w:val="26"/>
          <w:szCs w:val="26"/>
        </w:rPr>
        <w:t>is_valid_location</w:t>
      </w:r>
      <w:r w:rsidR="005C4FD6" w:rsidRPr="00E23C85">
        <w:rPr>
          <w:sz w:val="26"/>
          <w:szCs w:val="26"/>
        </w:rPr>
        <w:t>():</w:t>
      </w:r>
      <w:r w:rsidR="00EF5D7B">
        <w:rPr>
          <w:sz w:val="26"/>
          <w:szCs w:val="26"/>
          <w:lang w:val="vi-VN"/>
        </w:rPr>
        <w:t xml:space="preserve"> Kiểm tra mảnh đó có hợp lệ, hợp vị trí hay </w:t>
      </w:r>
      <w:r w:rsidR="0024261A">
        <w:rPr>
          <w:sz w:val="26"/>
          <w:szCs w:val="26"/>
          <w:lang w:val="vi-VN"/>
        </w:rPr>
        <w:t>không.</w:t>
      </w:r>
    </w:p>
    <w:p w14:paraId="34154820" w14:textId="3E0287E1" w:rsidR="00024C3F" w:rsidRPr="00E23C85" w:rsidRDefault="00024C3F" w:rsidP="002F7530">
      <w:pPr>
        <w:jc w:val="both"/>
        <w:rPr>
          <w:sz w:val="26"/>
          <w:szCs w:val="26"/>
        </w:rPr>
      </w:pPr>
    </w:p>
    <w:p w14:paraId="6161C5B8" w14:textId="264EB53F" w:rsidR="00024C3F" w:rsidRPr="00EF5D7B" w:rsidRDefault="00024C3F" w:rsidP="002F7530">
      <w:pPr>
        <w:jc w:val="both"/>
        <w:rPr>
          <w:sz w:val="26"/>
          <w:szCs w:val="26"/>
          <w:lang w:val="vi-VN"/>
        </w:rPr>
      </w:pPr>
      <w:r w:rsidRPr="00E23C85">
        <w:rPr>
          <w:sz w:val="26"/>
          <w:szCs w:val="26"/>
        </w:rPr>
        <w:t>get_next_open_row</w:t>
      </w:r>
      <w:r w:rsidR="005C4FD6" w:rsidRPr="00E23C85">
        <w:rPr>
          <w:sz w:val="26"/>
          <w:szCs w:val="26"/>
        </w:rPr>
        <w:t xml:space="preserve">():  </w:t>
      </w:r>
      <w:r w:rsidR="00EF5D7B">
        <w:rPr>
          <w:sz w:val="26"/>
          <w:szCs w:val="26"/>
        </w:rPr>
        <w:t>Làm</w:t>
      </w:r>
      <w:r w:rsidR="00EF5D7B">
        <w:rPr>
          <w:sz w:val="26"/>
          <w:szCs w:val="26"/>
          <w:lang w:val="vi-VN"/>
        </w:rPr>
        <w:t xml:space="preserve"> cho một mảnh vào vị trí hàng còn trống tiếp theo của cùng một </w:t>
      </w:r>
      <w:r w:rsidR="0024261A">
        <w:rPr>
          <w:sz w:val="26"/>
          <w:szCs w:val="26"/>
          <w:lang w:val="vi-VN"/>
        </w:rPr>
        <w:t>cột.</w:t>
      </w:r>
    </w:p>
    <w:p w14:paraId="14676BCF" w14:textId="5C892FB2" w:rsidR="00024C3F" w:rsidRPr="00E23C85" w:rsidRDefault="00024C3F" w:rsidP="002F7530">
      <w:pPr>
        <w:jc w:val="both"/>
        <w:rPr>
          <w:sz w:val="26"/>
          <w:szCs w:val="26"/>
        </w:rPr>
      </w:pPr>
    </w:p>
    <w:p w14:paraId="2E8FD6BB" w14:textId="0A279F8A" w:rsidR="00024C3F" w:rsidRPr="00EF5D7B" w:rsidRDefault="00024C3F" w:rsidP="002F7530">
      <w:pPr>
        <w:jc w:val="both"/>
        <w:rPr>
          <w:sz w:val="26"/>
          <w:szCs w:val="26"/>
          <w:lang w:val="vi-VN"/>
        </w:rPr>
      </w:pPr>
      <w:r w:rsidRPr="00E23C85">
        <w:rPr>
          <w:sz w:val="26"/>
          <w:szCs w:val="26"/>
        </w:rPr>
        <w:t>print_board</w:t>
      </w:r>
      <w:r w:rsidR="006056EC" w:rsidRPr="00E23C85">
        <w:rPr>
          <w:sz w:val="26"/>
          <w:szCs w:val="26"/>
        </w:rPr>
        <w:t>():</w:t>
      </w:r>
      <w:r w:rsidR="00EF5D7B">
        <w:rPr>
          <w:sz w:val="26"/>
          <w:szCs w:val="26"/>
          <w:lang w:val="vi-VN"/>
        </w:rPr>
        <w:t xml:space="preserve">Lật ngược bàn cờ </w:t>
      </w:r>
      <w:r w:rsidR="00861C44">
        <w:rPr>
          <w:sz w:val="26"/>
          <w:szCs w:val="26"/>
          <w:lang w:val="vi-VN"/>
        </w:rPr>
        <w:t xml:space="preserve">lại để cho trò chơi có </w:t>
      </w:r>
      <w:r w:rsidR="0024261A">
        <w:rPr>
          <w:sz w:val="26"/>
          <w:szCs w:val="26"/>
          <w:lang w:val="vi-VN"/>
        </w:rPr>
        <w:t>ảo giác như là có trọng lực thả mảnh xuống.</w:t>
      </w:r>
    </w:p>
    <w:p w14:paraId="125451B1" w14:textId="47CEB5E9" w:rsidR="00024C3F" w:rsidRPr="00E23C85" w:rsidRDefault="00024C3F" w:rsidP="002F7530">
      <w:pPr>
        <w:jc w:val="both"/>
        <w:rPr>
          <w:sz w:val="26"/>
          <w:szCs w:val="26"/>
        </w:rPr>
      </w:pPr>
    </w:p>
    <w:p w14:paraId="602597D7" w14:textId="7C5C707D" w:rsidR="00024C3F" w:rsidRPr="0024261A" w:rsidRDefault="00024C3F" w:rsidP="002F7530">
      <w:pPr>
        <w:jc w:val="both"/>
        <w:rPr>
          <w:sz w:val="26"/>
          <w:szCs w:val="26"/>
          <w:lang w:val="vi-VN"/>
        </w:rPr>
      </w:pPr>
      <w:r w:rsidRPr="00E23C85">
        <w:rPr>
          <w:sz w:val="26"/>
          <w:szCs w:val="26"/>
        </w:rPr>
        <w:t>winning_move</w:t>
      </w:r>
      <w:r w:rsidR="006056EC" w:rsidRPr="00E23C85">
        <w:rPr>
          <w:sz w:val="26"/>
          <w:szCs w:val="26"/>
        </w:rPr>
        <w:t>()</w:t>
      </w:r>
      <w:r w:rsidR="006056EC" w:rsidRPr="00E23C85">
        <w:rPr>
          <w:sz w:val="26"/>
          <w:szCs w:val="26"/>
          <w:lang w:val="vi-VN"/>
        </w:rPr>
        <w:t>:</w:t>
      </w:r>
      <w:r w:rsidR="0024261A">
        <w:rPr>
          <w:sz w:val="26"/>
          <w:szCs w:val="26"/>
          <w:lang w:val="vi-VN"/>
        </w:rPr>
        <w:t xml:space="preserve"> Kiểm tra toàn bộ mảnh trên bàn cờ, nếu có một nước đi thắng  mà được các mảnh kết nối thành một đoạn thẳng theo chiều dọc, ngang hoặc chéo.</w:t>
      </w:r>
    </w:p>
    <w:p w14:paraId="6E45A0E1" w14:textId="657D9723" w:rsidR="00024C3F" w:rsidRPr="00E23C85" w:rsidRDefault="00024C3F" w:rsidP="002F7530">
      <w:pPr>
        <w:jc w:val="both"/>
        <w:rPr>
          <w:sz w:val="26"/>
          <w:szCs w:val="26"/>
        </w:rPr>
      </w:pPr>
    </w:p>
    <w:p w14:paraId="4135E2E3" w14:textId="6D22DD1F" w:rsidR="00024C3F" w:rsidRPr="0024261A" w:rsidRDefault="00024C3F" w:rsidP="002F7530">
      <w:pPr>
        <w:jc w:val="both"/>
        <w:rPr>
          <w:sz w:val="26"/>
          <w:szCs w:val="26"/>
          <w:lang w:val="vi-VN"/>
        </w:rPr>
      </w:pPr>
      <w:r w:rsidRPr="00E23C85">
        <w:rPr>
          <w:sz w:val="26"/>
          <w:szCs w:val="26"/>
        </w:rPr>
        <w:t>draw_board</w:t>
      </w:r>
      <w:r w:rsidR="002F3513" w:rsidRPr="00E23C85">
        <w:rPr>
          <w:sz w:val="26"/>
          <w:szCs w:val="26"/>
        </w:rPr>
        <w:t>():</w:t>
      </w:r>
      <w:r w:rsidR="0024261A">
        <w:rPr>
          <w:sz w:val="26"/>
          <w:szCs w:val="26"/>
          <w:lang w:val="vi-VN"/>
        </w:rPr>
        <w:t xml:space="preserve"> Sử dụng thư viện pygame để vẽ GUI cho Connect 4 game.</w:t>
      </w:r>
    </w:p>
    <w:p w14:paraId="5CBE9807" w14:textId="16DB1AF0" w:rsidR="00024C3F" w:rsidRPr="00E23C85" w:rsidRDefault="00024C3F" w:rsidP="002F7530">
      <w:pPr>
        <w:jc w:val="both"/>
        <w:rPr>
          <w:sz w:val="26"/>
          <w:szCs w:val="26"/>
        </w:rPr>
      </w:pPr>
    </w:p>
    <w:p w14:paraId="2E989A82" w14:textId="6CE79376" w:rsidR="00AA6ABB" w:rsidRPr="0024261A" w:rsidRDefault="00024C3F" w:rsidP="002F7530">
      <w:pPr>
        <w:jc w:val="both"/>
        <w:rPr>
          <w:sz w:val="26"/>
          <w:szCs w:val="26"/>
          <w:lang w:val="vi-VN"/>
        </w:rPr>
      </w:pPr>
      <w:r w:rsidRPr="00E23C85">
        <w:rPr>
          <w:sz w:val="26"/>
          <w:szCs w:val="26"/>
        </w:rPr>
        <w:t>pygame.init()</w:t>
      </w:r>
      <w:r w:rsidR="002F3513" w:rsidRPr="00E23C85">
        <w:rPr>
          <w:sz w:val="26"/>
          <w:szCs w:val="26"/>
        </w:rPr>
        <w:t>:</w:t>
      </w:r>
      <w:r w:rsidR="0024261A">
        <w:rPr>
          <w:sz w:val="26"/>
          <w:szCs w:val="26"/>
          <w:lang w:val="vi-VN"/>
        </w:rPr>
        <w:t xml:space="preserve"> Khởi tạo lại tất cả modules pygame</w:t>
      </w:r>
    </w:p>
    <w:p w14:paraId="7E6089CE" w14:textId="77777777" w:rsidR="002B5847" w:rsidRPr="00E23C85" w:rsidRDefault="002B5847" w:rsidP="00AA6ABB">
      <w:pPr>
        <w:rPr>
          <w:sz w:val="26"/>
          <w:szCs w:val="26"/>
        </w:rPr>
      </w:pPr>
    </w:p>
    <w:p w14:paraId="5171B48A" w14:textId="60F4B2B1" w:rsidR="00A83C68" w:rsidRPr="00E23C85" w:rsidRDefault="002B5847" w:rsidP="00A83C68">
      <w:pPr>
        <w:rPr>
          <w:sz w:val="26"/>
          <w:szCs w:val="26"/>
        </w:rPr>
      </w:pPr>
      <w:r w:rsidRPr="00E23C85">
        <w:rPr>
          <w:noProof/>
          <w:sz w:val="26"/>
          <w:szCs w:val="26"/>
        </w:rPr>
        <w:drawing>
          <wp:inline distT="0" distB="0" distL="0" distR="0" wp14:anchorId="09DE6750" wp14:editId="33D721C7">
            <wp:extent cx="3200400" cy="262327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623279"/>
                    </a:xfrm>
                    <a:prstGeom prst="rect">
                      <a:avLst/>
                    </a:prstGeom>
                  </pic:spPr>
                </pic:pic>
              </a:graphicData>
            </a:graphic>
          </wp:inline>
        </w:drawing>
      </w:r>
    </w:p>
    <w:p w14:paraId="7AA40F61" w14:textId="684A9DAC" w:rsidR="00F3438D" w:rsidRPr="00E23C85" w:rsidRDefault="00231B3A" w:rsidP="00A83C68">
      <w:pPr>
        <w:rPr>
          <w:sz w:val="26"/>
          <w:szCs w:val="26"/>
        </w:rPr>
      </w:pPr>
      <w:r w:rsidRPr="00E23C85">
        <w:rPr>
          <w:noProof/>
          <w:sz w:val="26"/>
          <w:szCs w:val="26"/>
        </w:rPr>
        <w:drawing>
          <wp:inline distT="0" distB="0" distL="0" distR="0" wp14:anchorId="5F10073A" wp14:editId="33F503DD">
            <wp:extent cx="3200400" cy="245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459355"/>
                    </a:xfrm>
                    <a:prstGeom prst="rect">
                      <a:avLst/>
                    </a:prstGeom>
                  </pic:spPr>
                </pic:pic>
              </a:graphicData>
            </a:graphic>
          </wp:inline>
        </w:drawing>
      </w:r>
    </w:p>
    <w:p w14:paraId="118FBE75" w14:textId="77777777" w:rsidR="00204ED7" w:rsidRPr="00E23C85" w:rsidRDefault="00204ED7" w:rsidP="00A83C68">
      <w:pPr>
        <w:rPr>
          <w:sz w:val="26"/>
          <w:szCs w:val="26"/>
        </w:rPr>
      </w:pPr>
    </w:p>
    <w:p w14:paraId="4B80819C" w14:textId="7D4557EA" w:rsidR="00715D65" w:rsidRPr="00E23C85" w:rsidRDefault="00AA6ABB" w:rsidP="00715D65">
      <w:pPr>
        <w:pStyle w:val="Heading1"/>
        <w:numPr>
          <w:ilvl w:val="0"/>
          <w:numId w:val="6"/>
        </w:numPr>
        <w:rPr>
          <w:sz w:val="26"/>
          <w:szCs w:val="26"/>
        </w:rPr>
      </w:pPr>
      <w:r w:rsidRPr="00E23C85">
        <w:rPr>
          <w:sz w:val="26"/>
          <w:szCs w:val="26"/>
        </w:rPr>
        <w:lastRenderedPageBreak/>
        <w:t>Methods</w:t>
      </w:r>
    </w:p>
    <w:p w14:paraId="2F651F9B" w14:textId="3EC96045" w:rsidR="001635A1" w:rsidRPr="00FA4029" w:rsidRDefault="00FA4029" w:rsidP="002F7530">
      <w:pPr>
        <w:ind w:firstLine="202"/>
        <w:jc w:val="both"/>
        <w:rPr>
          <w:sz w:val="26"/>
          <w:szCs w:val="26"/>
          <w:lang w:val="vi-VN"/>
        </w:rPr>
      </w:pPr>
      <w:r>
        <w:rPr>
          <w:sz w:val="26"/>
          <w:szCs w:val="26"/>
          <w:lang w:val="vi-VN"/>
        </w:rPr>
        <w:t xml:space="preserve"> Bây giờ chúng ta sẽ nói về cách cài đặt một AI (</w:t>
      </w:r>
      <w:r w:rsidR="002D6D7E">
        <w:rPr>
          <w:sz w:val="26"/>
          <w:szCs w:val="26"/>
          <w:lang w:val="vi-VN"/>
        </w:rPr>
        <w:t xml:space="preserve">các </w:t>
      </w:r>
      <w:r>
        <w:rPr>
          <w:sz w:val="26"/>
          <w:szCs w:val="26"/>
          <w:lang w:val="vi-VN"/>
        </w:rPr>
        <w:t xml:space="preserve">kĩ thuật trí tuệ nhân tạo và bàn luận cách cài đặt nó như thế </w:t>
      </w:r>
      <w:r w:rsidR="00B83BBF">
        <w:rPr>
          <w:sz w:val="26"/>
          <w:szCs w:val="26"/>
          <w:lang w:val="vi-VN"/>
        </w:rPr>
        <w:t>nào).</w:t>
      </w:r>
    </w:p>
    <w:p w14:paraId="4933E7DB" w14:textId="2A71ED21" w:rsidR="00E97B99" w:rsidRPr="00E23C85" w:rsidRDefault="00E97B99" w:rsidP="001635A1">
      <w:pPr>
        <w:rPr>
          <w:sz w:val="26"/>
          <w:szCs w:val="26"/>
        </w:rPr>
      </w:pPr>
    </w:p>
    <w:p w14:paraId="56EA0AE8" w14:textId="48849A1C" w:rsidR="001635A1" w:rsidRPr="00E23C85" w:rsidRDefault="001635A1" w:rsidP="001635A1">
      <w:pPr>
        <w:pStyle w:val="ListParagraph"/>
        <w:numPr>
          <w:ilvl w:val="0"/>
          <w:numId w:val="3"/>
        </w:numPr>
        <w:rPr>
          <w:i/>
          <w:iCs/>
          <w:sz w:val="26"/>
          <w:szCs w:val="26"/>
        </w:rPr>
      </w:pPr>
      <w:r w:rsidRPr="00E23C85">
        <w:rPr>
          <w:i/>
          <w:iCs/>
          <w:sz w:val="26"/>
          <w:szCs w:val="26"/>
        </w:rPr>
        <w:t>GAME TREES</w:t>
      </w:r>
    </w:p>
    <w:p w14:paraId="1D899CCA" w14:textId="365FC7B2" w:rsidR="001635A1" w:rsidRDefault="00693566" w:rsidP="00C2581A">
      <w:pPr>
        <w:ind w:left="158" w:firstLine="202"/>
        <w:jc w:val="both"/>
        <w:rPr>
          <w:sz w:val="26"/>
          <w:szCs w:val="26"/>
          <w:lang w:val="vi-VN"/>
        </w:rPr>
      </w:pPr>
      <w:r>
        <w:rPr>
          <w:sz w:val="26"/>
          <w:szCs w:val="26"/>
        </w:rPr>
        <w:t>Đối</w:t>
      </w:r>
      <w:r>
        <w:rPr>
          <w:sz w:val="26"/>
          <w:szCs w:val="26"/>
          <w:lang w:val="vi-VN"/>
        </w:rPr>
        <w:t xml:space="preserve"> với những trò chơi được lập trình để chơi với người hay chơi với chính nó. Nói một cách đơn giản thì thỏa mãn 2 tính chất sau:</w:t>
      </w:r>
    </w:p>
    <w:p w14:paraId="137CC7C4" w14:textId="7B795253" w:rsidR="00693566" w:rsidRPr="00693566" w:rsidRDefault="00693566" w:rsidP="00693566">
      <w:pPr>
        <w:pStyle w:val="ListParagraph"/>
        <w:numPr>
          <w:ilvl w:val="0"/>
          <w:numId w:val="10"/>
        </w:numPr>
        <w:jc w:val="both"/>
        <w:rPr>
          <w:sz w:val="26"/>
          <w:szCs w:val="26"/>
          <w:lang w:val="vi-VN"/>
        </w:rPr>
      </w:pPr>
      <w:r w:rsidRPr="00693566">
        <w:rPr>
          <w:sz w:val="26"/>
          <w:szCs w:val="26"/>
          <w:lang w:val="vi-VN"/>
        </w:rPr>
        <w:t>2 người chơi – Chúng ta không thể liên minh mà chỉ có thể đối đầu nhau.</w:t>
      </w:r>
    </w:p>
    <w:p w14:paraId="42E84A99" w14:textId="589339F8" w:rsidR="00693566" w:rsidRDefault="00693566" w:rsidP="00693566">
      <w:pPr>
        <w:pStyle w:val="ListParagraph"/>
        <w:numPr>
          <w:ilvl w:val="0"/>
          <w:numId w:val="10"/>
        </w:numPr>
        <w:jc w:val="both"/>
        <w:rPr>
          <w:sz w:val="26"/>
          <w:szCs w:val="26"/>
          <w:lang w:val="vi-VN"/>
        </w:rPr>
      </w:pPr>
      <w:r w:rsidRPr="00693566">
        <w:rPr>
          <w:sz w:val="26"/>
          <w:szCs w:val="26"/>
          <w:lang w:val="vi-VN"/>
        </w:rPr>
        <w:t>Tổng bằng không (Zero sum) -  một người chơi thắng hoặc là người kia thua, cũng không có hợp tác chiến thắng.</w:t>
      </w:r>
    </w:p>
    <w:p w14:paraId="2D157D62" w14:textId="5D1301FA" w:rsidR="00AE0BAF" w:rsidRDefault="00693566" w:rsidP="006C2792">
      <w:pPr>
        <w:ind w:left="202" w:firstLine="202"/>
        <w:jc w:val="both"/>
        <w:rPr>
          <w:sz w:val="26"/>
          <w:szCs w:val="26"/>
          <w:lang w:val="vi-VN"/>
        </w:rPr>
      </w:pPr>
      <w:r>
        <w:rPr>
          <w:sz w:val="26"/>
          <w:szCs w:val="26"/>
          <w:lang w:val="vi-VN"/>
        </w:rPr>
        <w:t xml:space="preserve">Đó chính là trò chơi dạng bảng tiêu biểu là Connect 4 và giống như nó là cờ vua, tic-tac-toe, cờ vây,... Với những loại trò chơi này chúng ta có thể cấu trúc bằng </w:t>
      </w:r>
      <w:r w:rsidR="00AE0BAF">
        <w:rPr>
          <w:sz w:val="26"/>
          <w:szCs w:val="26"/>
          <w:lang w:val="vi-VN"/>
        </w:rPr>
        <w:t xml:space="preserve">cây trò chơi (Game Tree). Trong lí thuyết trò chơi nổi tiếng, cây trò chơi là một đồ thị có hướng, có các nút là các vị trí trong trò chơi đó và các các cạnh của nó chính là các bước đi được dự đoán. </w:t>
      </w:r>
      <w:r w:rsidR="004A200C">
        <w:rPr>
          <w:sz w:val="26"/>
          <w:szCs w:val="26"/>
          <w:lang w:val="vi-VN"/>
        </w:rPr>
        <w:t xml:space="preserve">Các node bên trong ở độ sâu là số lẻ được đại diện cho trạng thái trò chơi ban đầu (node gốc), hoặc trạng thái trò chơi mà kết quả của nó là bước đi của đối thủ. Các node </w:t>
      </w:r>
      <w:r w:rsidR="006C2792">
        <w:rPr>
          <w:sz w:val="26"/>
          <w:szCs w:val="26"/>
          <w:lang w:val="vi-VN"/>
        </w:rPr>
        <w:t>bên trong ở độ sâu được đánh số chẵn thì lại thể hiện các trạng thái mà người chơi là chính chúng ta đang thực hiện. Trạng thái trò chơi kết thúc là lúc mà 4 mảnh trong bảng được kết nối thành đoạn thẳng dọc, ngang hoặc chéo, đó chính là node lá. Mỗi node lá thể hiện số điểm thưởng nhất định tùy thuộc vào kết quả trạng thái trò chơi kết thúc, và node lá không thể mở rộng thêm. Dưới đây là ví dụ minh họa về 1 cây trò chơi cho game Connect 4:</w:t>
      </w:r>
    </w:p>
    <w:p w14:paraId="10C2090B" w14:textId="77777777" w:rsidR="00AE0BAF" w:rsidRPr="00693566" w:rsidRDefault="00AE0BAF" w:rsidP="00693566">
      <w:pPr>
        <w:ind w:left="202"/>
        <w:jc w:val="both"/>
        <w:rPr>
          <w:sz w:val="26"/>
          <w:szCs w:val="26"/>
          <w:lang w:val="vi-VN"/>
        </w:rPr>
      </w:pPr>
    </w:p>
    <w:p w14:paraId="4B5DD351" w14:textId="7AFB8205" w:rsidR="006C2792" w:rsidRPr="00AD145B" w:rsidRDefault="00AD145B" w:rsidP="00AD145B">
      <w:pPr>
        <w:rPr>
          <w:sz w:val="24"/>
          <w:szCs w:val="24"/>
        </w:rPr>
      </w:pPr>
      <w:r>
        <w:rPr>
          <w:noProof/>
          <w:sz w:val="24"/>
          <w:szCs w:val="24"/>
        </w:rPr>
        <w:drawing>
          <wp:inline distT="0" distB="0" distL="0" distR="0" wp14:anchorId="74D6846D" wp14:editId="06760321">
            <wp:extent cx="3190875" cy="1457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1457325"/>
                    </a:xfrm>
                    <a:prstGeom prst="rect">
                      <a:avLst/>
                    </a:prstGeom>
                    <a:noFill/>
                    <a:ln>
                      <a:noFill/>
                    </a:ln>
                  </pic:spPr>
                </pic:pic>
              </a:graphicData>
            </a:graphic>
          </wp:inline>
        </w:drawing>
      </w:r>
    </w:p>
    <w:p w14:paraId="346CF5AB" w14:textId="77777777" w:rsidR="00AD145B" w:rsidRDefault="00AD145B" w:rsidP="004564B9">
      <w:pPr>
        <w:ind w:firstLine="202"/>
        <w:jc w:val="both"/>
        <w:rPr>
          <w:sz w:val="26"/>
          <w:szCs w:val="26"/>
        </w:rPr>
      </w:pPr>
    </w:p>
    <w:p w14:paraId="7E9E50F1" w14:textId="1DB7EF88" w:rsidR="006C2792" w:rsidRPr="004564B9" w:rsidRDefault="006C2792" w:rsidP="004564B9">
      <w:pPr>
        <w:ind w:firstLine="202"/>
        <w:jc w:val="both"/>
        <w:rPr>
          <w:sz w:val="26"/>
          <w:szCs w:val="26"/>
          <w:lang w:val="vi-VN"/>
        </w:rPr>
      </w:pPr>
      <w:r w:rsidRPr="006C2792">
        <w:rPr>
          <w:sz w:val="26"/>
          <w:szCs w:val="26"/>
        </w:rPr>
        <w:t xml:space="preserve">Cây trò chơi rất quan trọng trong trí tuệ nhân tạo vì </w:t>
      </w:r>
      <w:r>
        <w:rPr>
          <w:sz w:val="26"/>
          <w:szCs w:val="26"/>
        </w:rPr>
        <w:t>nó</w:t>
      </w:r>
      <w:r>
        <w:rPr>
          <w:sz w:val="26"/>
          <w:szCs w:val="26"/>
          <w:lang w:val="vi-VN"/>
        </w:rPr>
        <w:t xml:space="preserve"> </w:t>
      </w:r>
      <w:r w:rsidR="00F26891">
        <w:rPr>
          <w:sz w:val="26"/>
          <w:szCs w:val="26"/>
          <w:lang w:val="vi-VN"/>
        </w:rPr>
        <w:t>đề xuất tất cả các trường hợp để rồi chọn</w:t>
      </w:r>
      <w:r w:rsidRPr="006C2792">
        <w:rPr>
          <w:sz w:val="26"/>
          <w:szCs w:val="26"/>
        </w:rPr>
        <w:t xml:space="preserve"> cách để chọn nước đi tốt nhất trong trò </w:t>
      </w:r>
      <w:r>
        <w:rPr>
          <w:sz w:val="26"/>
          <w:szCs w:val="26"/>
        </w:rPr>
        <w:t>chơi</w:t>
      </w:r>
      <w:r>
        <w:rPr>
          <w:sz w:val="26"/>
          <w:szCs w:val="26"/>
          <w:lang w:val="vi-VN"/>
        </w:rPr>
        <w:t xml:space="preserve">, </w:t>
      </w:r>
      <w:r w:rsidRPr="006C2792">
        <w:rPr>
          <w:sz w:val="26"/>
          <w:szCs w:val="26"/>
        </w:rPr>
        <w:t>tìm kiếm cây trò chơi bằng cách sử dụng bất kỳ thuật toán tìm kiếm cây nào, kết hợp với các quy tắc giống như minimax để cắt tỉa cây.</w:t>
      </w:r>
      <w:r w:rsidR="004564B9">
        <w:rPr>
          <w:sz w:val="26"/>
          <w:szCs w:val="26"/>
          <w:lang w:val="vi-VN"/>
        </w:rPr>
        <w:t xml:space="preserve"> </w:t>
      </w:r>
      <w:r w:rsidR="004564B9" w:rsidRPr="004564B9">
        <w:rPr>
          <w:sz w:val="26"/>
          <w:szCs w:val="26"/>
          <w:lang w:val="vi-VN"/>
        </w:rPr>
        <w:t>Số nút lá trong cây trò chơi hoàn chỉnh là số cách chơi khác nhau có thể có của trò chơi.</w:t>
      </w:r>
      <w:r w:rsidR="004564B9">
        <w:rPr>
          <w:sz w:val="26"/>
          <w:szCs w:val="26"/>
          <w:lang w:val="vi-VN"/>
        </w:rPr>
        <w:t xml:space="preserve"> </w:t>
      </w:r>
      <w:r w:rsidR="004564B9" w:rsidRPr="004564B9">
        <w:rPr>
          <w:sz w:val="26"/>
          <w:szCs w:val="26"/>
        </w:rPr>
        <w:t xml:space="preserve">Cây trò chơi cho tic-tac-toe có thể dễ dàng tìm kiếm, nhưng cây trò chơi hoàn chỉnh cho các trò chơi lớn hơn như cờ </w:t>
      </w:r>
      <w:r w:rsidR="004564B9">
        <w:rPr>
          <w:sz w:val="26"/>
          <w:szCs w:val="26"/>
        </w:rPr>
        <w:t>vua</w:t>
      </w:r>
      <w:r w:rsidR="004564B9">
        <w:rPr>
          <w:sz w:val="26"/>
          <w:szCs w:val="26"/>
          <w:lang w:val="vi-VN"/>
        </w:rPr>
        <w:t>, Connect 4 có thể</w:t>
      </w:r>
      <w:r w:rsidR="004564B9" w:rsidRPr="004564B9">
        <w:rPr>
          <w:sz w:val="26"/>
          <w:szCs w:val="26"/>
        </w:rPr>
        <w:t xml:space="preserve"> quá lớn để tìm kiếm.</w:t>
      </w:r>
      <w:r w:rsidR="004564B9">
        <w:rPr>
          <w:sz w:val="26"/>
          <w:szCs w:val="26"/>
          <w:lang w:val="vi-VN"/>
        </w:rPr>
        <w:t xml:space="preserve"> Ví dụ ở đây, cây trò chơi của tic-tac-toe là 255,168 node </w:t>
      </w:r>
      <w:r w:rsidR="00F26891">
        <w:rPr>
          <w:sz w:val="26"/>
          <w:szCs w:val="26"/>
          <w:lang w:val="vi-VN"/>
        </w:rPr>
        <w:t>lá. Và cây trò chơi của Connect 4 là 4,531,985,219,</w:t>
      </w:r>
      <w:r w:rsidR="00F26891" w:rsidRPr="00F26891">
        <w:rPr>
          <w:sz w:val="26"/>
          <w:szCs w:val="26"/>
          <w:lang w:val="vi-VN"/>
        </w:rPr>
        <w:t>092</w:t>
      </w:r>
      <w:r w:rsidR="00F26891">
        <w:rPr>
          <w:sz w:val="26"/>
          <w:szCs w:val="26"/>
          <w:lang w:val="vi-VN"/>
        </w:rPr>
        <w:t xml:space="preserve"> node lá có thể có được. Nói tóm lại, t</w:t>
      </w:r>
      <w:r w:rsidR="00F26891" w:rsidRPr="00F26891">
        <w:rPr>
          <w:sz w:val="26"/>
          <w:szCs w:val="26"/>
          <w:lang w:val="vi-VN"/>
        </w:rPr>
        <w:t>rò chơi</w:t>
      </w:r>
      <w:r w:rsidR="00F26891">
        <w:rPr>
          <w:sz w:val="26"/>
          <w:szCs w:val="26"/>
          <w:lang w:val="vi-VN"/>
        </w:rPr>
        <w:t xml:space="preserve"> có</w:t>
      </w:r>
      <w:r w:rsidR="00F26891" w:rsidRPr="00F26891">
        <w:rPr>
          <w:sz w:val="26"/>
          <w:szCs w:val="26"/>
          <w:lang w:val="vi-VN"/>
        </w:rPr>
        <w:t xml:space="preserve"> hai người có thể được biểu diễn dưới dạng cây. Để người chơi đầu tiên thắng một trò chơi, phải tồn tại một nước đi thắng cho tất cả các nước đi của người chơi thứ hai. Điều này được thể hiện trong cây và-hoặc bằng cách sử dụng phép kết hợp để thể hiện các nước đi thay thế của người chơi thứ nhất và sử dụng phép kết hợp để đại diện cho tất cả các nước đi của người chơi thứ hai.</w:t>
      </w:r>
    </w:p>
    <w:p w14:paraId="43DC9DB7" w14:textId="77777777" w:rsidR="006C2792" w:rsidRPr="006C2792" w:rsidRDefault="006C2792" w:rsidP="006C2792">
      <w:pPr>
        <w:ind w:firstLine="202"/>
        <w:jc w:val="both"/>
        <w:rPr>
          <w:sz w:val="26"/>
          <w:szCs w:val="26"/>
        </w:rPr>
      </w:pPr>
    </w:p>
    <w:p w14:paraId="721D26D9" w14:textId="6D3F1A14" w:rsidR="001635A1" w:rsidRPr="00E23C85" w:rsidRDefault="001635A1" w:rsidP="001635A1">
      <w:pPr>
        <w:pStyle w:val="ListParagraph"/>
        <w:numPr>
          <w:ilvl w:val="0"/>
          <w:numId w:val="3"/>
        </w:numPr>
        <w:rPr>
          <w:i/>
          <w:iCs/>
          <w:sz w:val="26"/>
          <w:szCs w:val="26"/>
        </w:rPr>
      </w:pPr>
      <w:r w:rsidRPr="00E23C85">
        <w:rPr>
          <w:i/>
          <w:iCs/>
          <w:sz w:val="26"/>
          <w:szCs w:val="26"/>
        </w:rPr>
        <w:t>MINIMAX</w:t>
      </w:r>
    </w:p>
    <w:p w14:paraId="05B33D12" w14:textId="241B8306" w:rsidR="001635A1" w:rsidRPr="00E23C85" w:rsidRDefault="004E165B" w:rsidP="002F7530">
      <w:pPr>
        <w:ind w:firstLine="202"/>
        <w:jc w:val="both"/>
        <w:rPr>
          <w:sz w:val="26"/>
          <w:szCs w:val="26"/>
        </w:rPr>
      </w:pPr>
      <w:r w:rsidRPr="004E165B">
        <w:rPr>
          <w:sz w:val="26"/>
          <w:szCs w:val="26"/>
        </w:rPr>
        <w:t xml:space="preserve">Như </w:t>
      </w:r>
      <w:r>
        <w:rPr>
          <w:sz w:val="26"/>
          <w:szCs w:val="26"/>
        </w:rPr>
        <w:t>chúng</w:t>
      </w:r>
      <w:r>
        <w:rPr>
          <w:sz w:val="26"/>
          <w:szCs w:val="26"/>
          <w:lang w:val="vi-VN"/>
        </w:rPr>
        <w:t xml:space="preserve"> ta</w:t>
      </w:r>
      <w:r w:rsidRPr="004E165B">
        <w:rPr>
          <w:sz w:val="26"/>
          <w:szCs w:val="26"/>
        </w:rPr>
        <w:t xml:space="preserve"> đã biết thì có rất nhiều thuật toán tìm kiếm để làm AI trong game như </w:t>
      </w:r>
      <w:r>
        <w:rPr>
          <w:sz w:val="26"/>
          <w:szCs w:val="26"/>
        </w:rPr>
        <w:t>A</w:t>
      </w:r>
      <w:r>
        <w:rPr>
          <w:sz w:val="26"/>
          <w:szCs w:val="26"/>
          <w:lang w:val="vi-VN"/>
        </w:rPr>
        <w:t>*</w:t>
      </w:r>
      <w:r w:rsidRPr="004E165B">
        <w:rPr>
          <w:sz w:val="26"/>
          <w:szCs w:val="26"/>
        </w:rPr>
        <w:t xml:space="preserve">, Heuristic... Mỗi thuật toán thì sẽ phù hợp với từng loại game </w:t>
      </w:r>
      <w:r>
        <w:rPr>
          <w:sz w:val="26"/>
          <w:szCs w:val="26"/>
        </w:rPr>
        <w:t>khác</w:t>
      </w:r>
      <w:r>
        <w:rPr>
          <w:sz w:val="26"/>
          <w:szCs w:val="26"/>
          <w:lang w:val="vi-VN"/>
        </w:rPr>
        <w:t xml:space="preserve"> nhau</w:t>
      </w:r>
      <w:r w:rsidRPr="004E165B">
        <w:rPr>
          <w:sz w:val="26"/>
          <w:szCs w:val="26"/>
        </w:rPr>
        <w:t xml:space="preserve">. Những game đối kháng trong đối người chơi luân phiên đánh như cờ vua, cờ tường, caro... Khi </w:t>
      </w:r>
      <w:r>
        <w:rPr>
          <w:sz w:val="26"/>
          <w:szCs w:val="26"/>
        </w:rPr>
        <w:t>chơi</w:t>
      </w:r>
      <w:r>
        <w:rPr>
          <w:sz w:val="26"/>
          <w:szCs w:val="26"/>
          <w:lang w:val="vi-VN"/>
        </w:rPr>
        <w:t>,</w:t>
      </w:r>
      <w:r w:rsidRPr="004E165B">
        <w:rPr>
          <w:sz w:val="26"/>
          <w:szCs w:val="26"/>
        </w:rPr>
        <w:t xml:space="preserve"> </w:t>
      </w:r>
      <w:r>
        <w:rPr>
          <w:sz w:val="26"/>
          <w:szCs w:val="26"/>
        </w:rPr>
        <w:t>người</w:t>
      </w:r>
      <w:r>
        <w:rPr>
          <w:sz w:val="26"/>
          <w:szCs w:val="26"/>
          <w:lang w:val="vi-VN"/>
        </w:rPr>
        <w:t xml:space="preserve"> </w:t>
      </w:r>
      <w:r w:rsidR="001D1226">
        <w:rPr>
          <w:sz w:val="26"/>
          <w:szCs w:val="26"/>
          <w:lang w:val="vi-VN"/>
        </w:rPr>
        <w:t>chơi</w:t>
      </w:r>
      <w:r w:rsidRPr="004E165B">
        <w:rPr>
          <w:sz w:val="26"/>
          <w:szCs w:val="26"/>
        </w:rPr>
        <w:t xml:space="preserve"> có thể khai triển hết không gian trạng thái nhưng khó khăn chủ yếu là phải tính toán được phản ứng và nước đi của đối thủ mình như thế nào? Cách xử lý đơn giản là giả sử đối thủ của </w:t>
      </w:r>
      <w:r w:rsidR="001D1226">
        <w:rPr>
          <w:sz w:val="26"/>
          <w:szCs w:val="26"/>
        </w:rPr>
        <w:t>chúng</w:t>
      </w:r>
      <w:r w:rsidR="001D1226">
        <w:rPr>
          <w:sz w:val="26"/>
          <w:szCs w:val="26"/>
          <w:lang w:val="vi-VN"/>
        </w:rPr>
        <w:t xml:space="preserve"> ta</w:t>
      </w:r>
      <w:r w:rsidRPr="004E165B">
        <w:rPr>
          <w:sz w:val="26"/>
          <w:szCs w:val="26"/>
        </w:rPr>
        <w:t xml:space="preserve"> cũng sử dụng kiến thức về không gian trạng thái giống </w:t>
      </w:r>
      <w:r w:rsidR="001D1226">
        <w:rPr>
          <w:sz w:val="26"/>
          <w:szCs w:val="26"/>
        </w:rPr>
        <w:t>chúng</w:t>
      </w:r>
      <w:r w:rsidR="001D1226">
        <w:rPr>
          <w:sz w:val="26"/>
          <w:szCs w:val="26"/>
          <w:lang w:val="vi-VN"/>
        </w:rPr>
        <w:t xml:space="preserve"> ta</w:t>
      </w:r>
      <w:r w:rsidRPr="004E165B">
        <w:rPr>
          <w:sz w:val="26"/>
          <w:szCs w:val="26"/>
        </w:rPr>
        <w:t>.</w:t>
      </w:r>
      <w:r w:rsidR="001D1226">
        <w:rPr>
          <w:sz w:val="26"/>
          <w:szCs w:val="26"/>
          <w:lang w:val="vi-VN"/>
        </w:rPr>
        <w:t xml:space="preserve"> Đối thủ đó sẽ tìm bước đi tốt nhất có thể, để giành chiến thắng. Và ngược lại, chúng ta sẽ ngăn đối phương tới con đường chiến thắng đồng thời cũng tìm cho mình ra bước đi đúng đắn để chiến thắng trò chơi.</w:t>
      </w:r>
      <w:r w:rsidR="007950FD">
        <w:rPr>
          <w:sz w:val="26"/>
          <w:szCs w:val="26"/>
          <w:lang w:val="vi-VN"/>
        </w:rPr>
        <w:t xml:space="preserve"> </w:t>
      </w:r>
      <w:r w:rsidR="007950FD" w:rsidRPr="007950FD">
        <w:rPr>
          <w:sz w:val="26"/>
          <w:szCs w:val="26"/>
          <w:lang w:val="vi-VN"/>
        </w:rPr>
        <w:t xml:space="preserve">Đối với trò chơi </w:t>
      </w:r>
      <w:r w:rsidR="007950FD">
        <w:rPr>
          <w:sz w:val="26"/>
          <w:szCs w:val="26"/>
          <w:lang w:val="vi-VN"/>
        </w:rPr>
        <w:t xml:space="preserve">Connect 4, </w:t>
      </w:r>
      <w:r w:rsidR="007950FD" w:rsidRPr="007950FD">
        <w:rPr>
          <w:sz w:val="26"/>
          <w:szCs w:val="26"/>
          <w:lang w:val="vi-VN"/>
        </w:rPr>
        <w:t xml:space="preserve">một con đường </w:t>
      </w:r>
      <w:r w:rsidR="007950FD">
        <w:rPr>
          <w:sz w:val="26"/>
          <w:szCs w:val="26"/>
          <w:lang w:val="vi-VN"/>
        </w:rPr>
        <w:t xml:space="preserve">nào đó sẽ </w:t>
      </w:r>
      <w:r w:rsidR="007950FD" w:rsidRPr="007950FD">
        <w:rPr>
          <w:sz w:val="26"/>
          <w:szCs w:val="26"/>
          <w:lang w:val="vi-VN"/>
        </w:rPr>
        <w:t xml:space="preserve">tồn tại nếu bạn là người </w:t>
      </w:r>
      <w:r w:rsidR="007950FD">
        <w:rPr>
          <w:sz w:val="26"/>
          <w:szCs w:val="26"/>
          <w:lang w:val="vi-VN"/>
        </w:rPr>
        <w:t>bắt đầu trò chơi.</w:t>
      </w:r>
      <w:r w:rsidR="001D1226">
        <w:rPr>
          <w:sz w:val="26"/>
          <w:szCs w:val="26"/>
          <w:lang w:val="vi-VN"/>
        </w:rPr>
        <w:t xml:space="preserve"> </w:t>
      </w:r>
      <w:r w:rsidRPr="004E165B">
        <w:rPr>
          <w:sz w:val="26"/>
          <w:szCs w:val="26"/>
        </w:rPr>
        <w:t xml:space="preserve">Trường hợp này thuật toán minimax sẽ đáp ứng những gì </w:t>
      </w:r>
      <w:r w:rsidR="001D1226">
        <w:rPr>
          <w:sz w:val="26"/>
          <w:szCs w:val="26"/>
        </w:rPr>
        <w:t>chúng</w:t>
      </w:r>
      <w:r w:rsidR="001D1226">
        <w:rPr>
          <w:sz w:val="26"/>
          <w:szCs w:val="26"/>
          <w:lang w:val="vi-VN"/>
        </w:rPr>
        <w:t xml:space="preserve"> </w:t>
      </w:r>
      <w:r w:rsidR="001D1226">
        <w:rPr>
          <w:sz w:val="26"/>
          <w:szCs w:val="26"/>
        </w:rPr>
        <w:t>ta</w:t>
      </w:r>
      <w:r w:rsidRPr="004E165B">
        <w:rPr>
          <w:sz w:val="26"/>
          <w:szCs w:val="26"/>
        </w:rPr>
        <w:t xml:space="preserve"> cần.</w:t>
      </w:r>
    </w:p>
    <w:p w14:paraId="65F47FC4" w14:textId="217CDBDC" w:rsidR="001635A1" w:rsidRPr="001D1226" w:rsidRDefault="001D1226" w:rsidP="002F7530">
      <w:pPr>
        <w:ind w:firstLine="202"/>
        <w:jc w:val="both"/>
        <w:rPr>
          <w:sz w:val="26"/>
          <w:szCs w:val="26"/>
          <w:lang w:val="vi-VN"/>
        </w:rPr>
      </w:pPr>
      <w:r>
        <w:rPr>
          <w:sz w:val="26"/>
          <w:szCs w:val="26"/>
          <w:lang w:val="vi-VN"/>
        </w:rPr>
        <w:lastRenderedPageBreak/>
        <w:t xml:space="preserve">Trước khi chúng ta áp dụng thuật toán này </w:t>
      </w:r>
      <w:r w:rsidR="007950FD">
        <w:rPr>
          <w:sz w:val="26"/>
          <w:szCs w:val="26"/>
          <w:lang w:val="vi-VN"/>
        </w:rPr>
        <w:t>với cây trò chơi, chúng ta phải định nghĩa được hàm số điểm đạt cho mỗi node trên cây.  Đây là cấu hình số điểm đạt được trong trò chơi:</w:t>
      </w:r>
    </w:p>
    <w:p w14:paraId="3C3F6603" w14:textId="77777777" w:rsidR="007950FD" w:rsidRDefault="007950FD" w:rsidP="007950FD">
      <w:pPr>
        <w:rPr>
          <w:sz w:val="26"/>
          <w:szCs w:val="26"/>
        </w:rPr>
      </w:pPr>
    </w:p>
    <w:p w14:paraId="2F49032E" w14:textId="24AF4312" w:rsidR="007950FD" w:rsidRPr="007950FD" w:rsidRDefault="007950FD" w:rsidP="007950FD">
      <w:pPr>
        <w:rPr>
          <w:sz w:val="26"/>
          <w:szCs w:val="26"/>
        </w:rPr>
      </w:pPr>
      <w:r w:rsidRPr="007950FD">
        <w:rPr>
          <w:sz w:val="26"/>
          <w:szCs w:val="26"/>
        </w:rPr>
        <w:t>* +4 cho việc đặt quân ở trung tâm bàn cờ vì trung tâm sẽ cho nhiều lựa chọn hơn để có vị trí di chuyển</w:t>
      </w:r>
      <w:r>
        <w:rPr>
          <w:sz w:val="26"/>
          <w:szCs w:val="26"/>
          <w:lang w:val="vi-VN"/>
        </w:rPr>
        <w:t xml:space="preserve"> có thể</w:t>
      </w:r>
      <w:r w:rsidRPr="007950FD">
        <w:rPr>
          <w:sz w:val="26"/>
          <w:szCs w:val="26"/>
        </w:rPr>
        <w:t xml:space="preserve"> thắng tốt</w:t>
      </w:r>
      <w:r>
        <w:rPr>
          <w:sz w:val="26"/>
          <w:szCs w:val="26"/>
          <w:lang w:val="vi-VN"/>
        </w:rPr>
        <w:t xml:space="preserve"> nhất</w:t>
      </w:r>
      <w:r w:rsidRPr="007950FD">
        <w:rPr>
          <w:sz w:val="26"/>
          <w:szCs w:val="26"/>
        </w:rPr>
        <w:t>.</w:t>
      </w:r>
    </w:p>
    <w:p w14:paraId="1F0BBCFA" w14:textId="77777777" w:rsidR="007950FD" w:rsidRPr="007950FD" w:rsidRDefault="007950FD" w:rsidP="007950FD">
      <w:pPr>
        <w:rPr>
          <w:sz w:val="26"/>
          <w:szCs w:val="26"/>
        </w:rPr>
      </w:pPr>
      <w:r w:rsidRPr="007950FD">
        <w:rPr>
          <w:sz w:val="26"/>
          <w:szCs w:val="26"/>
        </w:rPr>
        <w:t>* +2 nếu có một dòng gồm 2 mảnh</w:t>
      </w:r>
    </w:p>
    <w:p w14:paraId="205D7E51" w14:textId="77777777" w:rsidR="007950FD" w:rsidRPr="007950FD" w:rsidRDefault="007950FD" w:rsidP="007950FD">
      <w:pPr>
        <w:rPr>
          <w:sz w:val="26"/>
          <w:szCs w:val="26"/>
        </w:rPr>
      </w:pPr>
      <w:r w:rsidRPr="007950FD">
        <w:rPr>
          <w:sz w:val="26"/>
          <w:szCs w:val="26"/>
        </w:rPr>
        <w:t>* +5 nếu có một dòng gồm 3 mảnh</w:t>
      </w:r>
    </w:p>
    <w:p w14:paraId="3DC3A572" w14:textId="31D12D7E" w:rsidR="007950FD" w:rsidRPr="007950FD" w:rsidRDefault="007950FD" w:rsidP="007950FD">
      <w:pPr>
        <w:rPr>
          <w:sz w:val="26"/>
          <w:szCs w:val="26"/>
        </w:rPr>
      </w:pPr>
      <w:r w:rsidRPr="007950FD">
        <w:rPr>
          <w:sz w:val="26"/>
          <w:szCs w:val="26"/>
        </w:rPr>
        <w:t xml:space="preserve">* +1000000 nếu có nước đi thắng (một hàng 4 </w:t>
      </w:r>
      <w:r>
        <w:rPr>
          <w:sz w:val="26"/>
          <w:szCs w:val="26"/>
        </w:rPr>
        <w:t>mảnh</w:t>
      </w:r>
      <w:r w:rsidRPr="007950FD">
        <w:rPr>
          <w:sz w:val="26"/>
          <w:szCs w:val="26"/>
        </w:rPr>
        <w:t>)</w:t>
      </w:r>
    </w:p>
    <w:p w14:paraId="15AECCD9" w14:textId="77777777" w:rsidR="007950FD" w:rsidRPr="007950FD" w:rsidRDefault="007950FD" w:rsidP="007950FD">
      <w:pPr>
        <w:rPr>
          <w:sz w:val="26"/>
          <w:szCs w:val="26"/>
        </w:rPr>
      </w:pPr>
      <w:r w:rsidRPr="007950FD">
        <w:rPr>
          <w:sz w:val="26"/>
          <w:szCs w:val="26"/>
        </w:rPr>
        <w:t>* -2 nếu đối thủ có đường 2 mảnh</w:t>
      </w:r>
    </w:p>
    <w:p w14:paraId="6DF570C7" w14:textId="140D0E2C" w:rsidR="007950FD" w:rsidRPr="007950FD" w:rsidRDefault="007950FD" w:rsidP="007950FD">
      <w:pPr>
        <w:rPr>
          <w:sz w:val="26"/>
          <w:szCs w:val="26"/>
          <w:lang w:val="vi-VN"/>
        </w:rPr>
      </w:pPr>
      <w:r w:rsidRPr="007950FD">
        <w:rPr>
          <w:sz w:val="26"/>
          <w:szCs w:val="26"/>
        </w:rPr>
        <w:t xml:space="preserve">* -5 nếu đối phương có </w:t>
      </w:r>
      <w:r>
        <w:rPr>
          <w:sz w:val="26"/>
          <w:szCs w:val="26"/>
        </w:rPr>
        <w:t>3</w:t>
      </w:r>
      <w:r>
        <w:rPr>
          <w:sz w:val="26"/>
          <w:szCs w:val="26"/>
          <w:lang w:val="vi-VN"/>
        </w:rPr>
        <w:t xml:space="preserve"> mảnh</w:t>
      </w:r>
    </w:p>
    <w:p w14:paraId="6D9043F0" w14:textId="72F7F8C1" w:rsidR="002A6C62" w:rsidRDefault="007950FD" w:rsidP="007950FD">
      <w:pPr>
        <w:rPr>
          <w:sz w:val="26"/>
          <w:szCs w:val="26"/>
        </w:rPr>
      </w:pPr>
      <w:r w:rsidRPr="007950FD">
        <w:rPr>
          <w:sz w:val="26"/>
          <w:szCs w:val="26"/>
        </w:rPr>
        <w:t>* -1000000 nếu đối thủ có nước đi thắng</w:t>
      </w:r>
    </w:p>
    <w:p w14:paraId="2E0EF6E8" w14:textId="77777777" w:rsidR="00AD145B" w:rsidRPr="00E23C85" w:rsidRDefault="00AD145B" w:rsidP="007950FD">
      <w:pPr>
        <w:rPr>
          <w:sz w:val="26"/>
          <w:szCs w:val="26"/>
        </w:rPr>
      </w:pPr>
    </w:p>
    <w:p w14:paraId="69BC9C8C" w14:textId="5DC8948E" w:rsidR="001635A1" w:rsidRPr="00AD145B" w:rsidRDefault="00AD145B" w:rsidP="001635A1">
      <w:pPr>
        <w:rPr>
          <w:sz w:val="26"/>
          <w:szCs w:val="26"/>
        </w:rPr>
      </w:pPr>
      <w:r>
        <w:rPr>
          <w:noProof/>
          <w:sz w:val="26"/>
          <w:szCs w:val="26"/>
        </w:rPr>
        <w:drawing>
          <wp:inline distT="0" distB="0" distL="0" distR="0" wp14:anchorId="6794B004" wp14:editId="60546F64">
            <wp:extent cx="3200400" cy="1704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704975"/>
                    </a:xfrm>
                    <a:prstGeom prst="rect">
                      <a:avLst/>
                    </a:prstGeom>
                    <a:noFill/>
                    <a:ln>
                      <a:noFill/>
                    </a:ln>
                  </pic:spPr>
                </pic:pic>
              </a:graphicData>
            </a:graphic>
          </wp:inline>
        </w:drawing>
      </w:r>
    </w:p>
    <w:p w14:paraId="4A674ACD" w14:textId="46D112BC" w:rsidR="001635A1" w:rsidRPr="00E23C85" w:rsidRDefault="00AD145B" w:rsidP="00AA6ABB">
      <w:pPr>
        <w:rPr>
          <w:sz w:val="26"/>
          <w:szCs w:val="26"/>
        </w:rPr>
      </w:pPr>
      <w:r>
        <w:rPr>
          <w:noProof/>
          <w:sz w:val="26"/>
          <w:szCs w:val="26"/>
        </w:rPr>
        <w:drawing>
          <wp:inline distT="0" distB="0" distL="0" distR="0" wp14:anchorId="7F5CDF79" wp14:editId="1BB340FE">
            <wp:extent cx="3190875" cy="1704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1704975"/>
                    </a:xfrm>
                    <a:prstGeom prst="rect">
                      <a:avLst/>
                    </a:prstGeom>
                    <a:noFill/>
                    <a:ln>
                      <a:noFill/>
                    </a:ln>
                  </pic:spPr>
                </pic:pic>
              </a:graphicData>
            </a:graphic>
          </wp:inline>
        </w:drawing>
      </w:r>
    </w:p>
    <w:p w14:paraId="58494539" w14:textId="3DA80A47" w:rsidR="004E19D7" w:rsidRDefault="004E19D7" w:rsidP="00AA6ABB">
      <w:pPr>
        <w:rPr>
          <w:sz w:val="26"/>
          <w:szCs w:val="26"/>
        </w:rPr>
      </w:pPr>
    </w:p>
    <w:p w14:paraId="138EA723" w14:textId="2AAEBC72" w:rsidR="002103DA" w:rsidRDefault="002103DA" w:rsidP="00AA6ABB">
      <w:pPr>
        <w:rPr>
          <w:sz w:val="26"/>
          <w:szCs w:val="26"/>
          <w:lang w:val="vi-VN"/>
        </w:rPr>
      </w:pPr>
      <w:r>
        <w:rPr>
          <w:sz w:val="26"/>
          <w:szCs w:val="26"/>
        </w:rPr>
        <w:tab/>
      </w:r>
      <w:r w:rsidR="00AC5400">
        <w:rPr>
          <w:sz w:val="26"/>
          <w:szCs w:val="26"/>
        </w:rPr>
        <w:tab/>
      </w:r>
      <w:r w:rsidR="00AC5400">
        <w:rPr>
          <w:sz w:val="26"/>
          <w:szCs w:val="26"/>
        </w:rPr>
        <w:tab/>
      </w:r>
      <w:r w:rsidR="00AC5400">
        <w:rPr>
          <w:sz w:val="26"/>
          <w:szCs w:val="26"/>
        </w:rPr>
        <w:tab/>
      </w:r>
      <w:r w:rsidR="00AC5400">
        <w:rPr>
          <w:sz w:val="26"/>
          <w:szCs w:val="26"/>
        </w:rPr>
        <w:tab/>
      </w:r>
      <w:r w:rsidR="00AC5400">
        <w:rPr>
          <w:sz w:val="26"/>
          <w:szCs w:val="26"/>
        </w:rPr>
        <w:tab/>
      </w:r>
      <w:r>
        <w:rPr>
          <w:sz w:val="26"/>
          <w:szCs w:val="26"/>
        </w:rPr>
        <w:t>Tóm</w:t>
      </w:r>
      <w:r>
        <w:rPr>
          <w:sz w:val="26"/>
          <w:szCs w:val="26"/>
          <w:lang w:val="vi-VN"/>
        </w:rPr>
        <w:t xml:space="preserve"> lại, AI sẽ thực hiện:</w:t>
      </w:r>
    </w:p>
    <w:p w14:paraId="6A1FB718" w14:textId="15BD8D8E" w:rsidR="002103DA" w:rsidRPr="00AC5400" w:rsidRDefault="002103DA" w:rsidP="00AC5400">
      <w:pPr>
        <w:pStyle w:val="ListParagraph"/>
        <w:numPr>
          <w:ilvl w:val="0"/>
          <w:numId w:val="11"/>
        </w:numPr>
        <w:rPr>
          <w:sz w:val="26"/>
          <w:szCs w:val="26"/>
          <w:lang w:val="vi-VN"/>
        </w:rPr>
      </w:pPr>
      <w:r w:rsidRPr="00AC5400">
        <w:rPr>
          <w:sz w:val="26"/>
          <w:szCs w:val="26"/>
          <w:lang w:val="vi-VN"/>
        </w:rPr>
        <w:t>Nếu trên bàn cờ có nước đi thắng cuộc, thì nó sẽ đi nước đó</w:t>
      </w:r>
    </w:p>
    <w:p w14:paraId="47C61918" w14:textId="3C12C105" w:rsidR="002103DA" w:rsidRPr="00AC5400" w:rsidRDefault="002103DA" w:rsidP="00AC5400">
      <w:pPr>
        <w:pStyle w:val="ListParagraph"/>
        <w:numPr>
          <w:ilvl w:val="0"/>
          <w:numId w:val="11"/>
        </w:numPr>
        <w:rPr>
          <w:sz w:val="26"/>
          <w:szCs w:val="26"/>
          <w:lang w:val="vi-VN"/>
        </w:rPr>
      </w:pPr>
      <w:r w:rsidRPr="00AC5400">
        <w:rPr>
          <w:sz w:val="26"/>
          <w:szCs w:val="26"/>
          <w:lang w:val="vi-VN"/>
        </w:rPr>
        <w:t>Nếu đối phương có nước đi thắng cuộc thì nó sẽ đi nước đó để đối phương không đi được</w:t>
      </w:r>
    </w:p>
    <w:p w14:paraId="3683B29C" w14:textId="51217214" w:rsidR="002103DA" w:rsidRPr="00AC5400" w:rsidRDefault="002103DA" w:rsidP="00AC5400">
      <w:pPr>
        <w:pStyle w:val="ListParagraph"/>
        <w:numPr>
          <w:ilvl w:val="0"/>
          <w:numId w:val="11"/>
        </w:numPr>
        <w:rPr>
          <w:sz w:val="26"/>
          <w:szCs w:val="26"/>
          <w:lang w:val="vi-VN"/>
        </w:rPr>
      </w:pPr>
      <w:r w:rsidRPr="00AC5400">
        <w:rPr>
          <w:sz w:val="26"/>
          <w:szCs w:val="26"/>
          <w:lang w:val="vi-VN"/>
        </w:rPr>
        <w:t>Luôn luôn đi vào cột chính giữa hơn là đi ở cột sát mép</w:t>
      </w:r>
    </w:p>
    <w:p w14:paraId="0B2252FE" w14:textId="24914E1D" w:rsidR="002103DA" w:rsidRPr="00AC5400" w:rsidRDefault="00AC5400" w:rsidP="00AC5400">
      <w:pPr>
        <w:pStyle w:val="ListParagraph"/>
        <w:numPr>
          <w:ilvl w:val="0"/>
          <w:numId w:val="11"/>
        </w:numPr>
        <w:rPr>
          <w:sz w:val="26"/>
          <w:szCs w:val="26"/>
          <w:lang w:val="vi-VN"/>
        </w:rPr>
      </w:pPr>
      <w:r w:rsidRPr="00AC5400">
        <w:rPr>
          <w:sz w:val="26"/>
          <w:szCs w:val="26"/>
          <w:lang w:val="vi-VN"/>
        </w:rPr>
        <w:t>Nó sẽ đi sát mép bàn cờ khi hết những nước được cộng điểm.</w:t>
      </w:r>
    </w:p>
    <w:p w14:paraId="6B9CEBB0" w14:textId="77777777" w:rsidR="002103DA" w:rsidRPr="00E23C85" w:rsidRDefault="002103DA" w:rsidP="00AA6ABB">
      <w:pPr>
        <w:rPr>
          <w:sz w:val="26"/>
          <w:szCs w:val="26"/>
        </w:rPr>
      </w:pPr>
    </w:p>
    <w:p w14:paraId="24457DFA" w14:textId="0EE033FB" w:rsidR="007950FD" w:rsidRPr="007950FD" w:rsidRDefault="007950FD" w:rsidP="00AD145B">
      <w:pPr>
        <w:ind w:firstLine="202"/>
        <w:jc w:val="both"/>
        <w:rPr>
          <w:sz w:val="26"/>
          <w:szCs w:val="26"/>
          <w:lang w:val="vi-VN"/>
        </w:rPr>
      </w:pPr>
      <w:r w:rsidRPr="007950FD">
        <w:rPr>
          <w:sz w:val="26"/>
          <w:szCs w:val="26"/>
        </w:rPr>
        <w:t xml:space="preserve">Trong trò chơi, chúng tôi lập trình cơ chế tính điểm ở trên bằng cách sử dụng các </w:t>
      </w:r>
      <w:r>
        <w:rPr>
          <w:sz w:val="26"/>
          <w:szCs w:val="26"/>
        </w:rPr>
        <w:t>function</w:t>
      </w:r>
      <w:r>
        <w:rPr>
          <w:sz w:val="26"/>
          <w:szCs w:val="26"/>
          <w:lang w:val="vi-VN"/>
        </w:rPr>
        <w:t xml:space="preserve"> </w:t>
      </w:r>
      <w:r>
        <w:rPr>
          <w:sz w:val="26"/>
          <w:szCs w:val="26"/>
        </w:rPr>
        <w:t>này</w:t>
      </w:r>
      <w:r>
        <w:rPr>
          <w:sz w:val="26"/>
          <w:szCs w:val="26"/>
          <w:lang w:val="vi-VN"/>
        </w:rPr>
        <w:t>:</w:t>
      </w:r>
    </w:p>
    <w:p w14:paraId="18FE9E2A" w14:textId="10BB88A0" w:rsidR="007950FD" w:rsidRPr="007950FD" w:rsidRDefault="007950FD" w:rsidP="00AD145B">
      <w:pPr>
        <w:ind w:firstLine="202"/>
        <w:jc w:val="both"/>
        <w:rPr>
          <w:sz w:val="26"/>
          <w:szCs w:val="26"/>
          <w:lang w:val="vi-VN"/>
        </w:rPr>
      </w:pPr>
      <w:r w:rsidRPr="007950FD">
        <w:rPr>
          <w:sz w:val="26"/>
          <w:szCs w:val="26"/>
        </w:rPr>
        <w:t>score_position (): Tìm trên bảng, liệu có một hàng</w:t>
      </w:r>
      <w:r>
        <w:rPr>
          <w:sz w:val="26"/>
          <w:szCs w:val="26"/>
          <w:lang w:val="vi-VN"/>
        </w:rPr>
        <w:t xml:space="preserve"> nào đó có</w:t>
      </w:r>
      <w:r w:rsidRPr="007950FD">
        <w:rPr>
          <w:sz w:val="26"/>
          <w:szCs w:val="26"/>
        </w:rPr>
        <w:t xml:space="preserve"> các mảnh để ghi điểm</w:t>
      </w:r>
      <w:r>
        <w:rPr>
          <w:sz w:val="26"/>
          <w:szCs w:val="26"/>
          <w:lang w:val="vi-VN"/>
        </w:rPr>
        <w:t xml:space="preserve"> hay không</w:t>
      </w:r>
    </w:p>
    <w:p w14:paraId="394435B8" w14:textId="70C86B54" w:rsidR="007950FD" w:rsidRDefault="007950FD" w:rsidP="00AD145B">
      <w:pPr>
        <w:ind w:firstLine="202"/>
        <w:jc w:val="both"/>
        <w:rPr>
          <w:sz w:val="26"/>
          <w:szCs w:val="26"/>
          <w:lang w:val="vi-VN"/>
        </w:rPr>
      </w:pPr>
      <w:r w:rsidRPr="007950FD">
        <w:rPr>
          <w:sz w:val="26"/>
          <w:szCs w:val="26"/>
        </w:rPr>
        <w:t xml:space="preserve">eval_window (): Cho điểm từng hàng của bảng phụ thuộc vào vị </w:t>
      </w:r>
      <w:r>
        <w:rPr>
          <w:sz w:val="26"/>
          <w:szCs w:val="26"/>
        </w:rPr>
        <w:t>trí</w:t>
      </w:r>
      <w:r>
        <w:rPr>
          <w:sz w:val="26"/>
          <w:szCs w:val="26"/>
          <w:lang w:val="vi-VN"/>
        </w:rPr>
        <w:t xml:space="preserve"> của </w:t>
      </w:r>
      <w:r w:rsidR="00636F23">
        <w:rPr>
          <w:sz w:val="26"/>
          <w:szCs w:val="26"/>
          <w:lang w:val="vi-VN"/>
        </w:rPr>
        <w:t>số</w:t>
      </w:r>
      <w:r w:rsidRPr="007950FD">
        <w:rPr>
          <w:sz w:val="26"/>
          <w:szCs w:val="26"/>
        </w:rPr>
        <w:t xml:space="preserve"> </w:t>
      </w:r>
      <w:r>
        <w:rPr>
          <w:sz w:val="26"/>
          <w:szCs w:val="26"/>
        </w:rPr>
        <w:t>điểm</w:t>
      </w:r>
      <w:r>
        <w:rPr>
          <w:sz w:val="26"/>
          <w:szCs w:val="26"/>
          <w:lang w:val="vi-VN"/>
        </w:rPr>
        <w:t>.</w:t>
      </w:r>
    </w:p>
    <w:p w14:paraId="2B7172A7" w14:textId="442AFE89" w:rsidR="00805A1D" w:rsidRDefault="00805A1D" w:rsidP="00AD145B">
      <w:pPr>
        <w:jc w:val="both"/>
        <w:rPr>
          <w:sz w:val="26"/>
          <w:szCs w:val="26"/>
          <w:lang w:val="vi-VN"/>
        </w:rPr>
      </w:pPr>
      <w:r>
        <w:rPr>
          <w:sz w:val="26"/>
          <w:szCs w:val="26"/>
          <w:lang w:val="vi-VN"/>
        </w:rPr>
        <w:t xml:space="preserve"> Giả dụ như trò chơi của chúng ta chỉ có hai nước đi tối đa cho mỗi người chơi với một lượt như vậy. Thuật toán này tạo ra cây trò chơi ở hình dưới đây, với các hình tròn đại diện cho người chơi có những nước đi khi đang chạy thuật toán sẽ cố gắng tối đa hóa số điểm. Ngược lại, đối thủ của người chơi sẽ được đại diện là nhưng hình vuông cố gắng tối thiểu hóa số điểm. Tùy thuộc vào người cài đặt thuật toán muốn nhìn trước bao nhiêu bước có thể, ở đây </w:t>
      </w:r>
      <w:r w:rsidR="00875B06">
        <w:rPr>
          <w:sz w:val="26"/>
          <w:szCs w:val="26"/>
          <w:lang w:val="vi-VN"/>
        </w:rPr>
        <w:t>tài nguyên giới hạn của cây chỉ có thể nhìn trước được 4 bước mà thôi.</w:t>
      </w:r>
    </w:p>
    <w:p w14:paraId="4073ABF4" w14:textId="0F22E040" w:rsidR="00875B06" w:rsidRPr="00805A1D" w:rsidRDefault="00875B06" w:rsidP="00AD145B">
      <w:pPr>
        <w:jc w:val="both"/>
        <w:rPr>
          <w:sz w:val="26"/>
          <w:szCs w:val="26"/>
          <w:lang w:val="vi-VN"/>
        </w:rPr>
      </w:pPr>
      <w:r>
        <w:rPr>
          <w:sz w:val="26"/>
          <w:szCs w:val="26"/>
          <w:lang w:val="vi-VN"/>
        </w:rPr>
        <w:tab/>
        <w:t>Thuật toán này đầu tiên chúng ta sẽ bắt đầu từ nút gốc ở cấp độ thấp và bắt đầu đi xuống nút con ở phía bên trái nhất.</w:t>
      </w:r>
      <w:r w:rsidR="008D1DFD">
        <w:rPr>
          <w:sz w:val="26"/>
          <w:szCs w:val="26"/>
          <w:lang w:val="vi-VN"/>
        </w:rPr>
        <w:t xml:space="preserve"> Chúng</w:t>
      </w:r>
      <w:r>
        <w:rPr>
          <w:sz w:val="26"/>
          <w:szCs w:val="26"/>
          <w:lang w:val="vi-VN"/>
        </w:rPr>
        <w:t xml:space="preserve"> </w:t>
      </w:r>
      <w:r w:rsidR="008D1DFD">
        <w:rPr>
          <w:sz w:val="26"/>
          <w:szCs w:val="26"/>
          <w:lang w:val="vi-VN"/>
        </w:rPr>
        <w:t>ta thấy mức độ 4 có node cha là 3(tùy thuộc vào người lập trình theo chúng tôi thì mặc định là nếu node cha ở mức độ chẵn thì sẽ tối đa số điểm của những node lá, là nếu node cha ở mức độ lẻ thì sẽ tối thiểu số điểm của những node lá). Vậy nên</w:t>
      </w:r>
      <w:r w:rsidR="0094099A">
        <w:rPr>
          <w:sz w:val="26"/>
          <w:szCs w:val="26"/>
          <w:lang w:val="vi-VN"/>
        </w:rPr>
        <w:t xml:space="preserve"> ví dụ ở đây</w:t>
      </w:r>
      <w:r w:rsidR="008D1DFD">
        <w:rPr>
          <w:sz w:val="26"/>
          <w:szCs w:val="26"/>
          <w:lang w:val="vi-VN"/>
        </w:rPr>
        <w:t xml:space="preserve"> giá trị của node cha ở mức độ 3 phía bên trái </w:t>
      </w:r>
      <w:r w:rsidR="0094099A">
        <w:rPr>
          <w:sz w:val="26"/>
          <w:szCs w:val="26"/>
          <w:lang w:val="vi-VN"/>
        </w:rPr>
        <w:t xml:space="preserve">sẽ là 10 bởi vì 10 bé hơn dương vô cực, tiếp theo những node còn lại cũng được so sánh như vậy. Và nếu như node cha chỉ có một node con thì node cha sẽ được gán giá trị của chính node con đó. Và cứ từng bước như vậy thuật toán tiếp tục một cách tuần tự cho đến khi đạt đến được node gốc, nơi nó chọn giá trị lớn nhất được vễ bằng mũi tên màu xanh riêng biệt so với các mũi tên màu đỏ của các node khác. Đây chính là những bước đi </w:t>
      </w:r>
      <w:r w:rsidR="003C7C87">
        <w:rPr>
          <w:sz w:val="26"/>
          <w:szCs w:val="26"/>
          <w:lang w:val="vi-VN"/>
        </w:rPr>
        <w:t>mà người chơi cố gắng giảm tối thiểu  tổn thất tối đa có thể xảy ra trong trò chơi.</w:t>
      </w:r>
    </w:p>
    <w:p w14:paraId="0DD9045A" w14:textId="598898C8" w:rsidR="006061EC" w:rsidRPr="00E23C85" w:rsidRDefault="006061EC" w:rsidP="001635A1">
      <w:pPr>
        <w:rPr>
          <w:sz w:val="24"/>
          <w:szCs w:val="24"/>
        </w:rPr>
      </w:pPr>
    </w:p>
    <w:p w14:paraId="685A1150" w14:textId="313A0D22" w:rsidR="006061EC" w:rsidRPr="00E23C85" w:rsidRDefault="006061EC" w:rsidP="001635A1">
      <w:pPr>
        <w:rPr>
          <w:sz w:val="24"/>
          <w:szCs w:val="24"/>
        </w:rPr>
      </w:pPr>
      <w:r w:rsidRPr="00E23C85">
        <w:rPr>
          <w:noProof/>
          <w:sz w:val="24"/>
          <w:szCs w:val="24"/>
        </w:rPr>
        <w:lastRenderedPageBreak/>
        <w:drawing>
          <wp:inline distT="0" distB="0" distL="0" distR="0" wp14:anchorId="542F869B" wp14:editId="66C78B00">
            <wp:extent cx="3200400" cy="1874520"/>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874520"/>
                    </a:xfrm>
                    <a:prstGeom prst="rect">
                      <a:avLst/>
                    </a:prstGeom>
                    <a:noFill/>
                    <a:ln>
                      <a:noFill/>
                    </a:ln>
                  </pic:spPr>
                </pic:pic>
              </a:graphicData>
            </a:graphic>
          </wp:inline>
        </w:drawing>
      </w:r>
    </w:p>
    <w:p w14:paraId="03048FC9" w14:textId="4F147BDB" w:rsidR="00E23C85" w:rsidRDefault="0094099A" w:rsidP="0094099A">
      <w:pPr>
        <w:jc w:val="center"/>
        <w:rPr>
          <w:lang w:val="vi-VN"/>
        </w:rPr>
      </w:pPr>
      <w:r w:rsidRPr="0094099A">
        <w:t>Nguồn</w:t>
      </w:r>
      <w:r w:rsidRPr="0094099A">
        <w:rPr>
          <w:lang w:val="vi-VN"/>
        </w:rPr>
        <w:t>:Wikipedia</w:t>
      </w:r>
    </w:p>
    <w:p w14:paraId="5FE06975" w14:textId="77777777" w:rsidR="00AD145B" w:rsidRPr="0094099A" w:rsidRDefault="00AD145B" w:rsidP="0094099A">
      <w:pPr>
        <w:jc w:val="center"/>
        <w:rPr>
          <w:lang w:val="vi-VN"/>
        </w:rPr>
      </w:pPr>
    </w:p>
    <w:p w14:paraId="6FF74F14" w14:textId="3F3A92BB" w:rsidR="003C7C87" w:rsidRPr="003C7C87" w:rsidRDefault="003C7C87" w:rsidP="003C7C87">
      <w:pPr>
        <w:jc w:val="both"/>
        <w:rPr>
          <w:sz w:val="26"/>
          <w:szCs w:val="26"/>
          <w:lang w:val="vi-VN"/>
        </w:rPr>
      </w:pPr>
      <w:r>
        <w:rPr>
          <w:sz w:val="26"/>
          <w:szCs w:val="26"/>
        </w:rPr>
        <w:tab/>
        <w:t>Bây</w:t>
      </w:r>
      <w:r>
        <w:rPr>
          <w:sz w:val="26"/>
          <w:szCs w:val="26"/>
          <w:lang w:val="vi-VN"/>
        </w:rPr>
        <w:t xml:space="preserve"> giờ chúng ta đã hiểu cách sử dụng thuật toán Minimax để giải quyết trò chơi Connect-4 , bằng cách chọn bước đi tốt nhất để đạt số điểm cao nhất. Chúng ta cài đặt thuật toán Minimax bằng những hàm sau đây:</w:t>
      </w:r>
    </w:p>
    <w:p w14:paraId="37F530AE" w14:textId="77777777" w:rsidR="00E23C85" w:rsidRPr="00E23C85" w:rsidRDefault="00F3438D" w:rsidP="00AA6ABB">
      <w:pPr>
        <w:rPr>
          <w:sz w:val="24"/>
          <w:szCs w:val="24"/>
        </w:rPr>
      </w:pPr>
      <w:r w:rsidRPr="00E23C85">
        <w:rPr>
          <w:noProof/>
        </w:rPr>
        <w:drawing>
          <wp:inline distT="0" distB="0" distL="0" distR="0" wp14:anchorId="4BB55673" wp14:editId="31AC5964">
            <wp:extent cx="3200400" cy="1891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891030"/>
                    </a:xfrm>
                    <a:prstGeom prst="rect">
                      <a:avLst/>
                    </a:prstGeom>
                  </pic:spPr>
                </pic:pic>
              </a:graphicData>
            </a:graphic>
          </wp:inline>
        </w:drawing>
      </w:r>
    </w:p>
    <w:p w14:paraId="09FCF2B7" w14:textId="72B255FF" w:rsidR="00E23C85" w:rsidRPr="00E23C85" w:rsidRDefault="0090546C" w:rsidP="00AA6ABB">
      <w:pPr>
        <w:rPr>
          <w:sz w:val="24"/>
          <w:szCs w:val="24"/>
        </w:rPr>
      </w:pPr>
      <w:r>
        <w:rPr>
          <w:noProof/>
        </w:rPr>
        <w:drawing>
          <wp:inline distT="0" distB="0" distL="0" distR="0" wp14:anchorId="4230FEDF" wp14:editId="0E89E715">
            <wp:extent cx="3200400" cy="1918758"/>
            <wp:effectExtent l="0" t="0" r="0" b="5715"/>
            <wp:docPr id="18" name="Picture 18" descr="https://cdn.discordapp.com/attachments/730699922332057640/7336881629369467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30699922332057640/733688162936946718/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918758"/>
                    </a:xfrm>
                    <a:prstGeom prst="rect">
                      <a:avLst/>
                    </a:prstGeom>
                    <a:noFill/>
                    <a:ln>
                      <a:noFill/>
                    </a:ln>
                  </pic:spPr>
                </pic:pic>
              </a:graphicData>
            </a:graphic>
          </wp:inline>
        </w:drawing>
      </w:r>
    </w:p>
    <w:p w14:paraId="6FBB4805" w14:textId="3C2A5857" w:rsidR="00E23C85" w:rsidRPr="0011378D" w:rsidRDefault="00F3438D" w:rsidP="0011378D">
      <w:pPr>
        <w:rPr>
          <w:sz w:val="24"/>
          <w:szCs w:val="24"/>
        </w:rPr>
      </w:pPr>
      <w:r w:rsidRPr="00E23C85">
        <w:rPr>
          <w:noProof/>
        </w:rPr>
        <w:drawing>
          <wp:inline distT="0" distB="0" distL="0" distR="0" wp14:anchorId="113A865D" wp14:editId="79746CCE">
            <wp:extent cx="3200400" cy="200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001520"/>
                    </a:xfrm>
                    <a:prstGeom prst="rect">
                      <a:avLst/>
                    </a:prstGeom>
                  </pic:spPr>
                </pic:pic>
              </a:graphicData>
            </a:graphic>
          </wp:inline>
        </w:drawing>
      </w:r>
    </w:p>
    <w:p w14:paraId="7B36EBCF" w14:textId="5B1158CF" w:rsidR="003C7C87" w:rsidRPr="003C7C87" w:rsidRDefault="003C7C87" w:rsidP="00AD145B">
      <w:pPr>
        <w:ind w:firstLine="202"/>
        <w:jc w:val="both"/>
        <w:rPr>
          <w:sz w:val="26"/>
          <w:szCs w:val="26"/>
          <w:lang w:val="vi-VN"/>
        </w:rPr>
      </w:pPr>
      <w:r>
        <w:rPr>
          <w:sz w:val="26"/>
          <w:szCs w:val="26"/>
        </w:rPr>
        <w:t>Bước</w:t>
      </w:r>
      <w:r>
        <w:rPr>
          <w:sz w:val="26"/>
          <w:szCs w:val="26"/>
          <w:lang w:val="vi-VN"/>
        </w:rPr>
        <w:t xml:space="preserve"> tiếp theo, chúng tôi sẽ </w:t>
      </w:r>
      <w:r w:rsidR="0011378D">
        <w:rPr>
          <w:sz w:val="26"/>
          <w:szCs w:val="26"/>
          <w:lang w:val="vi-VN"/>
        </w:rPr>
        <w:t>để người chơi thứ 2 là AI , sử dụng hàm minmax để chơi trò chơi này</w:t>
      </w:r>
    </w:p>
    <w:p w14:paraId="503A7B20" w14:textId="6646A482" w:rsidR="004767BA" w:rsidRPr="00E23C85" w:rsidRDefault="004767BA" w:rsidP="00AA6ABB">
      <w:pPr>
        <w:rPr>
          <w:sz w:val="24"/>
          <w:szCs w:val="24"/>
        </w:rPr>
      </w:pPr>
      <w:r w:rsidRPr="00E23C85">
        <w:rPr>
          <w:noProof/>
        </w:rPr>
        <w:drawing>
          <wp:inline distT="0" distB="0" distL="0" distR="0" wp14:anchorId="3F21F8F3" wp14:editId="28794338">
            <wp:extent cx="3204871" cy="227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5659" cy="2298344"/>
                    </a:xfrm>
                    <a:prstGeom prst="rect">
                      <a:avLst/>
                    </a:prstGeom>
                  </pic:spPr>
                </pic:pic>
              </a:graphicData>
            </a:graphic>
          </wp:inline>
        </w:drawing>
      </w:r>
    </w:p>
    <w:p w14:paraId="01DBFD42" w14:textId="43003E10" w:rsidR="004767BA" w:rsidRPr="00E23C85" w:rsidRDefault="004767BA" w:rsidP="00AA6ABB">
      <w:pPr>
        <w:rPr>
          <w:sz w:val="24"/>
          <w:szCs w:val="24"/>
        </w:rPr>
      </w:pPr>
    </w:p>
    <w:p w14:paraId="73C9F54C" w14:textId="1576F0D0" w:rsidR="00F07357" w:rsidRDefault="0011378D" w:rsidP="00AD145B">
      <w:pPr>
        <w:ind w:firstLine="202"/>
        <w:jc w:val="both"/>
        <w:rPr>
          <w:sz w:val="26"/>
          <w:szCs w:val="26"/>
        </w:rPr>
      </w:pPr>
      <w:r w:rsidRPr="0011378D">
        <w:rPr>
          <w:sz w:val="26"/>
          <w:szCs w:val="26"/>
        </w:rPr>
        <w:t>Minimax</w:t>
      </w:r>
      <w:r>
        <w:rPr>
          <w:sz w:val="26"/>
          <w:szCs w:val="26"/>
          <w:lang w:val="vi-VN"/>
        </w:rPr>
        <w:t xml:space="preserve"> được dùng để</w:t>
      </w:r>
      <w:r w:rsidRPr="0011378D">
        <w:rPr>
          <w:sz w:val="26"/>
          <w:szCs w:val="26"/>
        </w:rPr>
        <w:t xml:space="preserve"> tạo nên một AI</w:t>
      </w:r>
      <w:r>
        <w:rPr>
          <w:sz w:val="26"/>
          <w:szCs w:val="26"/>
          <w:lang w:val="vi-VN"/>
        </w:rPr>
        <w:t xml:space="preserve"> hoàn </w:t>
      </w:r>
      <w:r w:rsidR="009D2140">
        <w:rPr>
          <w:sz w:val="26"/>
          <w:szCs w:val="26"/>
          <w:lang w:val="vi-VN"/>
        </w:rPr>
        <w:t>hảo</w:t>
      </w:r>
      <w:r w:rsidRPr="0011378D">
        <w:rPr>
          <w:sz w:val="26"/>
          <w:szCs w:val="26"/>
        </w:rPr>
        <w:t xml:space="preserve"> cho trò chơi Connect-Four và dường như không thể</w:t>
      </w:r>
      <w:r w:rsidR="009D2140">
        <w:rPr>
          <w:sz w:val="26"/>
          <w:szCs w:val="26"/>
          <w:lang w:val="vi-VN"/>
        </w:rPr>
        <w:t xml:space="preserve"> chiến</w:t>
      </w:r>
      <w:r w:rsidRPr="0011378D">
        <w:rPr>
          <w:sz w:val="26"/>
          <w:szCs w:val="26"/>
        </w:rPr>
        <w:t xml:space="preserve"> thắng được </w:t>
      </w:r>
      <w:r w:rsidR="009D2140">
        <w:rPr>
          <w:sz w:val="26"/>
          <w:szCs w:val="26"/>
        </w:rPr>
        <w:t>khi</w:t>
      </w:r>
      <w:r w:rsidR="009D2140">
        <w:rPr>
          <w:sz w:val="26"/>
          <w:szCs w:val="26"/>
          <w:lang w:val="vi-VN"/>
        </w:rPr>
        <w:t xml:space="preserve"> chơi với AI biết trước </w:t>
      </w:r>
      <w:r w:rsidRPr="0011378D">
        <w:rPr>
          <w:sz w:val="26"/>
          <w:szCs w:val="26"/>
        </w:rPr>
        <w:t xml:space="preserve">5 bước trong mỗi bước đi mà chúng tôi thực hiện. Nhưng vấn đề của Minimax là tốn quá nhiều thời gian để xử lý thuật toán, khiến </w:t>
      </w:r>
      <w:r w:rsidR="009D2140">
        <w:rPr>
          <w:sz w:val="26"/>
          <w:szCs w:val="26"/>
        </w:rPr>
        <w:t>trò</w:t>
      </w:r>
      <w:r w:rsidR="009D2140">
        <w:rPr>
          <w:sz w:val="26"/>
          <w:szCs w:val="26"/>
          <w:lang w:val="vi-VN"/>
        </w:rPr>
        <w:t xml:space="preserve"> chơi </w:t>
      </w:r>
      <w:r w:rsidRPr="0011378D">
        <w:rPr>
          <w:sz w:val="26"/>
          <w:szCs w:val="26"/>
        </w:rPr>
        <w:t xml:space="preserve">trở nên nhàm </w:t>
      </w:r>
      <w:r w:rsidR="009D2140">
        <w:rPr>
          <w:sz w:val="26"/>
          <w:szCs w:val="26"/>
        </w:rPr>
        <w:t>chán</w:t>
      </w:r>
      <w:r w:rsidR="009D2140">
        <w:rPr>
          <w:sz w:val="26"/>
          <w:szCs w:val="26"/>
          <w:lang w:val="vi-VN"/>
        </w:rPr>
        <w:t>, xử lí lâu</w:t>
      </w:r>
      <w:r w:rsidRPr="0011378D">
        <w:rPr>
          <w:sz w:val="26"/>
          <w:szCs w:val="26"/>
        </w:rPr>
        <w:t>. Đó là lý do tại sao tính năng cắt tỉa Alpha-Beta có tác dụng.</w:t>
      </w:r>
    </w:p>
    <w:p w14:paraId="0F011AA8" w14:textId="77777777" w:rsidR="00AD145B" w:rsidRPr="00E23C85" w:rsidRDefault="00AD145B" w:rsidP="00AD145B">
      <w:pPr>
        <w:ind w:firstLine="202"/>
        <w:jc w:val="both"/>
        <w:rPr>
          <w:sz w:val="24"/>
          <w:szCs w:val="24"/>
        </w:rPr>
      </w:pPr>
    </w:p>
    <w:p w14:paraId="44A9E6FC" w14:textId="4A337920" w:rsidR="006C371C" w:rsidRPr="001434EE" w:rsidRDefault="006061EC" w:rsidP="001434EE">
      <w:pPr>
        <w:pStyle w:val="ListParagraph"/>
        <w:numPr>
          <w:ilvl w:val="0"/>
          <w:numId w:val="3"/>
        </w:numPr>
        <w:rPr>
          <w:i/>
          <w:iCs/>
          <w:sz w:val="26"/>
          <w:szCs w:val="26"/>
        </w:rPr>
      </w:pPr>
      <w:r w:rsidRPr="002F7530">
        <w:rPr>
          <w:i/>
          <w:iCs/>
          <w:sz w:val="26"/>
          <w:szCs w:val="26"/>
        </w:rPr>
        <w:t>ALPHA-BETA PRUNING</w:t>
      </w:r>
    </w:p>
    <w:p w14:paraId="71AFCA41" w14:textId="4186ECF7" w:rsidR="006C371C" w:rsidRDefault="002D7412" w:rsidP="002F7530">
      <w:pPr>
        <w:ind w:firstLine="202"/>
        <w:jc w:val="both"/>
        <w:rPr>
          <w:sz w:val="26"/>
          <w:szCs w:val="26"/>
          <w:lang w:val="vi-VN"/>
        </w:rPr>
      </w:pPr>
      <w:r>
        <w:rPr>
          <w:sz w:val="26"/>
          <w:szCs w:val="26"/>
          <w:lang w:val="vi-VN"/>
        </w:rPr>
        <w:t xml:space="preserve">Chúng ta đã công nhận thuật toán Minimax là thuật toán hay nhất mà AI có thể sử dụng để chơi trò chơi Connect 4 khá hoàn hảo, nhưng nó xuất hiện ra một vấn đề lớn đó là thuật toán Minimax mất nhiều thời gian để chạy từng node lá một. Đó là lí do, Alpha-Beta Pruning là thuật toán tối ưu hơn, được cải tiến từ Minimax, vì sử dụng kĩ thuật cắt tỉa những node lá không cần thiết, không ảnh hưởng tới kết quả của thuật toán tìm </w:t>
      </w:r>
      <w:r>
        <w:rPr>
          <w:sz w:val="26"/>
          <w:szCs w:val="26"/>
          <w:lang w:val="vi-VN"/>
        </w:rPr>
        <w:lastRenderedPageBreak/>
        <w:t>nước đi  tốt nhất.</w:t>
      </w:r>
      <w:r w:rsidR="002103DA">
        <w:rPr>
          <w:sz w:val="26"/>
          <w:szCs w:val="26"/>
          <w:lang w:val="vi-VN"/>
        </w:rPr>
        <w:t xml:space="preserve"> </w:t>
      </w:r>
      <w:r w:rsidR="002103DA" w:rsidRPr="002103DA">
        <w:rPr>
          <w:sz w:val="26"/>
          <w:szCs w:val="26"/>
          <w:lang w:val="vi-VN"/>
        </w:rPr>
        <w:t>Giải thuật này thường sử dụng chung với thuật toán tìm kiếm Minimax nhằm hỗ trợ giảm bớt các không gian trạng thái trong cây trò chơi, giúp thuật toán Minimax có thể tìm kiếm sâu và nhanh hơn.</w:t>
      </w:r>
    </w:p>
    <w:p w14:paraId="703DA9AD" w14:textId="30031D2A" w:rsidR="00AC5400" w:rsidRDefault="00AC5400" w:rsidP="002F7530">
      <w:pPr>
        <w:ind w:firstLine="202"/>
        <w:jc w:val="both"/>
        <w:rPr>
          <w:sz w:val="26"/>
          <w:szCs w:val="26"/>
          <w:lang w:val="vi-VN"/>
        </w:rPr>
      </w:pPr>
      <w:r>
        <w:rPr>
          <w:sz w:val="26"/>
          <w:szCs w:val="26"/>
          <w:lang w:val="vi-VN"/>
        </w:rPr>
        <w:t xml:space="preserve">Ý tưởng của Alpha-Beta là thay vì tìm kiếm toàn bộ không gian đến một độ sâu cố định nào đó, Alpha-Beta Pruning thực hiện tìm kiếm theo </w:t>
      </w:r>
      <w:r w:rsidR="001434EE">
        <w:rPr>
          <w:sz w:val="26"/>
          <w:szCs w:val="26"/>
          <w:lang w:val="vi-VN"/>
        </w:rPr>
        <w:t>kiểu tìm kiếm</w:t>
      </w:r>
      <w:r>
        <w:rPr>
          <w:sz w:val="26"/>
          <w:szCs w:val="26"/>
          <w:lang w:val="vi-VN"/>
        </w:rPr>
        <w:t xml:space="preserve"> </w:t>
      </w:r>
      <w:r w:rsidR="001434EE">
        <w:rPr>
          <w:sz w:val="26"/>
          <w:szCs w:val="26"/>
          <w:lang w:val="vi-VN"/>
        </w:rPr>
        <w:t>sâu. Có hai giá trị, gọi là Alpha và Beta được tạo trong quá trình tìm kiếm, cắt tỉa đó:</w:t>
      </w:r>
    </w:p>
    <w:p w14:paraId="2502F248" w14:textId="70D7DF6A" w:rsidR="001434EE" w:rsidRPr="001434EE" w:rsidRDefault="001434EE" w:rsidP="001434EE">
      <w:pPr>
        <w:ind w:firstLine="202"/>
        <w:jc w:val="both"/>
        <w:rPr>
          <w:sz w:val="26"/>
          <w:szCs w:val="26"/>
          <w:lang w:val="vi-VN"/>
        </w:rPr>
      </w:pPr>
      <w:r w:rsidRPr="001434EE">
        <w:rPr>
          <w:sz w:val="26"/>
          <w:szCs w:val="26"/>
          <w:lang w:val="vi-VN"/>
        </w:rPr>
        <w:t xml:space="preserve">– Giá trị </w:t>
      </w:r>
      <w:r>
        <w:rPr>
          <w:sz w:val="26"/>
          <w:szCs w:val="26"/>
          <w:lang w:val="vi-VN"/>
        </w:rPr>
        <w:t>A</w:t>
      </w:r>
      <w:r w:rsidRPr="001434EE">
        <w:rPr>
          <w:sz w:val="26"/>
          <w:szCs w:val="26"/>
          <w:lang w:val="vi-VN"/>
        </w:rPr>
        <w:t>lpha liên quan với các nút Max và có khuynh hướng không bao giờ giảm.</w:t>
      </w:r>
    </w:p>
    <w:p w14:paraId="7A818325" w14:textId="3CFA4222" w:rsidR="001434EE" w:rsidRDefault="001434EE" w:rsidP="001434EE">
      <w:pPr>
        <w:ind w:firstLine="202"/>
        <w:jc w:val="both"/>
        <w:rPr>
          <w:sz w:val="26"/>
          <w:szCs w:val="26"/>
          <w:lang w:val="vi-VN"/>
        </w:rPr>
      </w:pPr>
      <w:r w:rsidRPr="001434EE">
        <w:rPr>
          <w:sz w:val="26"/>
          <w:szCs w:val="26"/>
          <w:lang w:val="vi-VN"/>
        </w:rPr>
        <w:t xml:space="preserve">– Giá trị </w:t>
      </w:r>
      <w:r>
        <w:rPr>
          <w:sz w:val="26"/>
          <w:szCs w:val="26"/>
          <w:lang w:val="vi-VN"/>
        </w:rPr>
        <w:t>B</w:t>
      </w:r>
      <w:r w:rsidRPr="001434EE">
        <w:rPr>
          <w:sz w:val="26"/>
          <w:szCs w:val="26"/>
          <w:lang w:val="vi-VN"/>
        </w:rPr>
        <w:t>eta liên quan đến các nút Min và có khuynh hướng không bao giờ tăng.</w:t>
      </w:r>
    </w:p>
    <w:p w14:paraId="67C7DE7A" w14:textId="223300F0" w:rsidR="001434EE" w:rsidRDefault="001434EE" w:rsidP="001434EE">
      <w:pPr>
        <w:jc w:val="both"/>
        <w:rPr>
          <w:sz w:val="26"/>
          <w:szCs w:val="26"/>
          <w:lang w:val="vi-VN"/>
        </w:rPr>
      </w:pPr>
      <w:r>
        <w:rPr>
          <w:sz w:val="26"/>
          <w:szCs w:val="26"/>
          <w:lang w:val="vi-VN"/>
        </w:rPr>
        <w:tab/>
        <w:t xml:space="preserve">Có nghĩa là chúng ta lưu lại giá trị của Alpha-Beta, rồi xét các giá trị của node con , nếu giá trị node con mà nhỏ hơn Alpha hoặc là lớn hơn Be ta thì chúng ta sẽ bỏ các nhánh cây hơn node giá trị đó trở xuống. Hình dưới sau đây là một ví dụ của cắt tỉa Alpha-Beta: </w:t>
      </w:r>
    </w:p>
    <w:p w14:paraId="2A04C700" w14:textId="301F7940" w:rsidR="006061EC" w:rsidRPr="00E23C85" w:rsidRDefault="006061EC" w:rsidP="006061EC">
      <w:pPr>
        <w:rPr>
          <w:sz w:val="24"/>
          <w:szCs w:val="24"/>
        </w:rPr>
      </w:pPr>
    </w:p>
    <w:p w14:paraId="176AC2F0" w14:textId="4626F789" w:rsidR="001635A1" w:rsidRDefault="00976C71" w:rsidP="00AA6ABB">
      <w:pPr>
        <w:rPr>
          <w:sz w:val="24"/>
          <w:szCs w:val="24"/>
        </w:rPr>
      </w:pPr>
      <w:r>
        <w:rPr>
          <w:noProof/>
        </w:rPr>
        <w:drawing>
          <wp:inline distT="0" distB="0" distL="0" distR="0" wp14:anchorId="008EA29C" wp14:editId="52C23079">
            <wp:extent cx="3200400" cy="164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40840"/>
                    </a:xfrm>
                    <a:prstGeom prst="rect">
                      <a:avLst/>
                    </a:prstGeom>
                    <a:noFill/>
                    <a:ln>
                      <a:noFill/>
                    </a:ln>
                  </pic:spPr>
                </pic:pic>
              </a:graphicData>
            </a:graphic>
          </wp:inline>
        </w:drawing>
      </w:r>
    </w:p>
    <w:p w14:paraId="34C074F2" w14:textId="299133D7" w:rsidR="001434EE" w:rsidRPr="001434EE" w:rsidRDefault="001434EE" w:rsidP="001434EE">
      <w:pPr>
        <w:jc w:val="center"/>
        <w:rPr>
          <w:lang w:val="vi-VN"/>
        </w:rPr>
      </w:pPr>
      <w:r w:rsidRPr="001434EE">
        <w:t>Nguồn</w:t>
      </w:r>
      <w:r w:rsidRPr="001434EE">
        <w:rPr>
          <w:lang w:val="vi-VN"/>
        </w:rPr>
        <w:t>: Wikipedia</w:t>
      </w:r>
    </w:p>
    <w:p w14:paraId="39D21D89" w14:textId="77777777" w:rsidR="00976C71" w:rsidRDefault="001434EE" w:rsidP="00AA6ABB">
      <w:pPr>
        <w:rPr>
          <w:sz w:val="24"/>
          <w:szCs w:val="24"/>
        </w:rPr>
      </w:pPr>
      <w:r>
        <w:rPr>
          <w:sz w:val="24"/>
          <w:szCs w:val="24"/>
        </w:rPr>
        <w:tab/>
      </w:r>
    </w:p>
    <w:p w14:paraId="4ECCEBCD" w14:textId="74C25D30" w:rsidR="001434EE" w:rsidRDefault="001434EE" w:rsidP="00AA6ABB">
      <w:pPr>
        <w:rPr>
          <w:sz w:val="26"/>
          <w:szCs w:val="26"/>
          <w:lang w:val="vi-VN"/>
        </w:rPr>
      </w:pPr>
      <w:r w:rsidRPr="001434EE">
        <w:rPr>
          <w:sz w:val="26"/>
          <w:szCs w:val="26"/>
        </w:rPr>
        <w:t>Ở đây</w:t>
      </w:r>
      <w:r>
        <w:rPr>
          <w:sz w:val="26"/>
          <w:szCs w:val="26"/>
          <w:lang w:val="vi-VN"/>
        </w:rPr>
        <w:t xml:space="preserve"> giống như thuật toán </w:t>
      </w:r>
      <w:r w:rsidR="00C855EA">
        <w:rPr>
          <w:sz w:val="26"/>
          <w:szCs w:val="26"/>
          <w:lang w:val="vi-VN"/>
        </w:rPr>
        <w:t>Minimax</w:t>
      </w:r>
      <w:r w:rsidRPr="001434EE">
        <w:rPr>
          <w:sz w:val="26"/>
          <w:szCs w:val="26"/>
        </w:rPr>
        <w:t xml:space="preserve"> chúng ta cũng xét từ trái qua phải bắt đầu từ nút gốc và nút con bên trái sẽ được ưu tiên duyệt trước.</w:t>
      </w:r>
      <w:r w:rsidR="00C855EA" w:rsidRPr="00C855EA">
        <w:t xml:space="preserve"> </w:t>
      </w:r>
      <w:r w:rsidR="00C855EA" w:rsidRPr="00C855EA">
        <w:rPr>
          <w:sz w:val="26"/>
          <w:szCs w:val="26"/>
        </w:rPr>
        <w:t>Xét duyệt từ trên gốc xuống sâu (vì ban đầu chưa hề tồn tại giá trị alpha hay beta của các nút)</w:t>
      </w:r>
      <w:r w:rsidR="00C855EA">
        <w:rPr>
          <w:sz w:val="26"/>
          <w:szCs w:val="26"/>
          <w:lang w:val="vi-VN"/>
        </w:rPr>
        <w:t>.</w:t>
      </w:r>
      <w:r w:rsidR="00976C71">
        <w:rPr>
          <w:sz w:val="26"/>
          <w:szCs w:val="26"/>
          <w:lang w:val="vi-VN"/>
        </w:rPr>
        <w:t xml:space="preserve"> Nút chúng ta duyệt đầu tiên là nút sẽ gặp giá trị 5 (Beta &lt;=5), khi đó ở trên chưa có giá trị Alpha để ta có thể so sánh nên sẽ bắt đầu duyệt nút con tiếp theo của nút K đó và chúng ta thấy nó có giá trị 6, nên sẽ chọn cho Beta = 5 (Min).</w:t>
      </w:r>
    </w:p>
    <w:p w14:paraId="5F7DF312" w14:textId="3FF98143" w:rsidR="00976C71" w:rsidRDefault="00976C71" w:rsidP="00AA6ABB">
      <w:pPr>
        <w:rPr>
          <w:sz w:val="26"/>
          <w:szCs w:val="26"/>
          <w:lang w:val="vi-VN"/>
        </w:rPr>
      </w:pPr>
      <w:r>
        <w:rPr>
          <w:sz w:val="26"/>
          <w:szCs w:val="26"/>
          <w:lang w:val="vi-VN"/>
        </w:rPr>
        <w:t xml:space="preserve">Luôn luôn duyệt từ trái sang phải và nó phải lần lượt từng nhánh một, sau đó sang nhánh tiếp theo cùng gốc. Vậy nên tiếp theo chúng ta đưa </w:t>
      </w:r>
      <w:r>
        <w:rPr>
          <w:sz w:val="26"/>
          <w:szCs w:val="26"/>
          <w:lang w:val="vi-VN"/>
        </w:rPr>
        <w:t xml:space="preserve">giá trị Beta này lên nút E </w:t>
      </w:r>
      <w:r w:rsidR="00842EFF">
        <w:rPr>
          <w:sz w:val="26"/>
          <w:szCs w:val="26"/>
          <w:lang w:val="vi-VN"/>
        </w:rPr>
        <w:t>(Max) và nút E trở thành E-Alpha &gt;= 5.</w:t>
      </w:r>
    </w:p>
    <w:p w14:paraId="3500F678" w14:textId="10DA940C" w:rsidR="00842EFF" w:rsidRDefault="00842EFF" w:rsidP="00AA6ABB">
      <w:pPr>
        <w:rPr>
          <w:sz w:val="26"/>
          <w:szCs w:val="26"/>
          <w:lang w:val="vi-VN"/>
        </w:rPr>
      </w:pPr>
      <w:r>
        <w:rPr>
          <w:sz w:val="26"/>
          <w:szCs w:val="26"/>
          <w:lang w:val="vi-VN"/>
        </w:rPr>
        <w:t>Như vậy duyệt tiếp ở nút L có có nút con đầu tiên có giá trị 7 vậy Beta của L - Beta &lt;= 7. Rồi duyệt ở nút kế tiếp thấy giá trị 4 nên Beta của L cập nhật lại giá trị Beta &lt;=4. Chúng ta nhận thấy rằng</w:t>
      </w:r>
      <w:r w:rsidR="00137AF5">
        <w:rPr>
          <w:sz w:val="26"/>
          <w:szCs w:val="26"/>
          <w:lang w:val="vi-VN"/>
        </w:rPr>
        <w:t xml:space="preserve"> giá trị Alpha hiện tại ở nút E là 5, mà tại L – Beta &lt;=4, như vậy chúng ta không cần xét duyệt ở các nút con còn lại của L vì cái giá trị cần ở đây chỉ là khoảng &gt;=5 nên cắt toàn bộ các nút còn lại trong cây. Cứ tiếp tục xét nút B sẽ có giá trị Alpha là 5. Và duyệt sang nhánh tiếp theo nhận thấy rằng </w:t>
      </w:r>
      <w:r w:rsidR="00073041">
        <w:rPr>
          <w:sz w:val="26"/>
          <w:szCs w:val="26"/>
          <w:lang w:val="vi-VN"/>
        </w:rPr>
        <w:t>cả nút M và E chỉ có một giá trị là 3, nên suy ra được giá trị Alpha tại E là 3. Sau đó lấy Beta ở nút B có giá trị Beta - &lt;=3. Và các quá trình này cứ tiếp tục duyệt như vậy cho đến khi hết cây.</w:t>
      </w:r>
    </w:p>
    <w:p w14:paraId="2C6E5692" w14:textId="1B718E99" w:rsidR="00073041" w:rsidRDefault="00073041" w:rsidP="00AA6ABB">
      <w:pPr>
        <w:rPr>
          <w:sz w:val="26"/>
          <w:szCs w:val="26"/>
          <w:lang w:val="vi-VN"/>
        </w:rPr>
      </w:pPr>
      <w:r>
        <w:rPr>
          <w:sz w:val="26"/>
          <w:szCs w:val="26"/>
          <w:lang w:val="vi-VN"/>
        </w:rPr>
        <w:tab/>
        <w:t>Tất cả những điều trên tuy có vẻ khó hiểu, nhưng một khi hiểu được thuật toán này thì có thể dễ dàng cài đặt thuật toán AI cho trò chơi Connect 4 này.</w:t>
      </w:r>
    </w:p>
    <w:p w14:paraId="00277E15" w14:textId="77777777" w:rsidR="00842EFF" w:rsidRPr="00C855EA" w:rsidRDefault="00842EFF" w:rsidP="00AA6ABB">
      <w:pPr>
        <w:rPr>
          <w:sz w:val="26"/>
          <w:szCs w:val="26"/>
          <w:lang w:val="vi-VN"/>
        </w:rPr>
      </w:pPr>
    </w:p>
    <w:p w14:paraId="3C08E9B3" w14:textId="77777777" w:rsidR="001434EE" w:rsidRPr="00E23C85" w:rsidRDefault="001434EE" w:rsidP="00AA6ABB">
      <w:pPr>
        <w:rPr>
          <w:sz w:val="24"/>
          <w:szCs w:val="24"/>
        </w:rPr>
      </w:pPr>
    </w:p>
    <w:p w14:paraId="18344B23" w14:textId="6C1DFD9C" w:rsidR="001635A1" w:rsidRPr="002F7530" w:rsidRDefault="00231B3A" w:rsidP="00AA6ABB">
      <w:pPr>
        <w:rPr>
          <w:sz w:val="26"/>
          <w:szCs w:val="26"/>
        </w:rPr>
      </w:pPr>
      <w:r w:rsidRPr="002F7530">
        <w:rPr>
          <w:noProof/>
          <w:sz w:val="26"/>
          <w:szCs w:val="26"/>
        </w:rPr>
        <w:drawing>
          <wp:inline distT="0" distB="0" distL="0" distR="0" wp14:anchorId="268FC836" wp14:editId="23B67513">
            <wp:extent cx="3200400" cy="175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755775"/>
                    </a:xfrm>
                    <a:prstGeom prst="rect">
                      <a:avLst/>
                    </a:prstGeom>
                  </pic:spPr>
                </pic:pic>
              </a:graphicData>
            </a:graphic>
          </wp:inline>
        </w:drawing>
      </w:r>
    </w:p>
    <w:p w14:paraId="55972A1B" w14:textId="77777777" w:rsidR="002B5847" w:rsidRPr="002F7530" w:rsidRDefault="002B5847" w:rsidP="00AA6ABB">
      <w:pPr>
        <w:rPr>
          <w:sz w:val="26"/>
          <w:szCs w:val="26"/>
        </w:rPr>
      </w:pPr>
    </w:p>
    <w:p w14:paraId="52ED23D3" w14:textId="4973C52B" w:rsidR="001635A1" w:rsidRPr="002F7530" w:rsidRDefault="00085D9E" w:rsidP="00AA6ABB">
      <w:pPr>
        <w:rPr>
          <w:sz w:val="26"/>
          <w:szCs w:val="26"/>
        </w:rPr>
      </w:pPr>
      <w:r w:rsidRPr="002F7530">
        <w:rPr>
          <w:noProof/>
          <w:sz w:val="26"/>
          <w:szCs w:val="26"/>
        </w:rPr>
        <w:drawing>
          <wp:inline distT="0" distB="0" distL="0" distR="0" wp14:anchorId="3EE5A9A3" wp14:editId="7484148E">
            <wp:extent cx="3200400" cy="242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425700"/>
                    </a:xfrm>
                    <a:prstGeom prst="rect">
                      <a:avLst/>
                    </a:prstGeom>
                  </pic:spPr>
                </pic:pic>
              </a:graphicData>
            </a:graphic>
          </wp:inline>
        </w:drawing>
      </w:r>
    </w:p>
    <w:p w14:paraId="795FD291" w14:textId="77777777" w:rsidR="002B5847" w:rsidRPr="002F7530" w:rsidRDefault="002B5847" w:rsidP="00AA6ABB">
      <w:pPr>
        <w:rPr>
          <w:sz w:val="26"/>
          <w:szCs w:val="26"/>
        </w:rPr>
      </w:pPr>
    </w:p>
    <w:p w14:paraId="61103B95" w14:textId="75717CD6" w:rsidR="001635A1" w:rsidRPr="002F7530" w:rsidRDefault="00085D9E" w:rsidP="00AA6ABB">
      <w:pPr>
        <w:rPr>
          <w:sz w:val="26"/>
          <w:szCs w:val="26"/>
        </w:rPr>
      </w:pPr>
      <w:r w:rsidRPr="002F7530">
        <w:rPr>
          <w:noProof/>
          <w:sz w:val="26"/>
          <w:szCs w:val="26"/>
        </w:rPr>
        <w:drawing>
          <wp:inline distT="0" distB="0" distL="0" distR="0" wp14:anchorId="1DCF1601" wp14:editId="15EA477D">
            <wp:extent cx="3200400" cy="2585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2585085"/>
                    </a:xfrm>
                    <a:prstGeom prst="rect">
                      <a:avLst/>
                    </a:prstGeom>
                  </pic:spPr>
                </pic:pic>
              </a:graphicData>
            </a:graphic>
          </wp:inline>
        </w:drawing>
      </w:r>
    </w:p>
    <w:p w14:paraId="5D2BA859" w14:textId="77777777" w:rsidR="00AD145B" w:rsidRDefault="00AD145B" w:rsidP="00AA6ABB">
      <w:pPr>
        <w:rPr>
          <w:sz w:val="26"/>
          <w:szCs w:val="26"/>
        </w:rPr>
      </w:pPr>
    </w:p>
    <w:p w14:paraId="3670FE6A" w14:textId="77777777" w:rsidR="002F7530" w:rsidRPr="002F7530" w:rsidRDefault="002F7530" w:rsidP="00AA6ABB">
      <w:pPr>
        <w:rPr>
          <w:sz w:val="26"/>
          <w:szCs w:val="26"/>
        </w:rPr>
      </w:pPr>
    </w:p>
    <w:p w14:paraId="71359DC7" w14:textId="76FA5A70" w:rsidR="00035352" w:rsidRPr="002F7530" w:rsidRDefault="00F77F5C" w:rsidP="00F77F5C">
      <w:pPr>
        <w:pStyle w:val="ListParagraph"/>
        <w:numPr>
          <w:ilvl w:val="0"/>
          <w:numId w:val="7"/>
        </w:numPr>
        <w:jc w:val="center"/>
        <w:rPr>
          <w:sz w:val="26"/>
          <w:szCs w:val="26"/>
        </w:rPr>
      </w:pPr>
      <w:r w:rsidRPr="002F7530">
        <w:rPr>
          <w:sz w:val="26"/>
          <w:szCs w:val="26"/>
        </w:rPr>
        <w:t>RESULT</w:t>
      </w:r>
    </w:p>
    <w:p w14:paraId="494FC651" w14:textId="7260844A" w:rsidR="002F7530" w:rsidRPr="00B83BBF" w:rsidRDefault="00B83BBF" w:rsidP="0090546C">
      <w:pPr>
        <w:ind w:firstLine="202"/>
        <w:jc w:val="both"/>
        <w:rPr>
          <w:sz w:val="26"/>
          <w:szCs w:val="26"/>
          <w:lang w:val="vi-VN"/>
        </w:rPr>
      </w:pPr>
      <w:r>
        <w:rPr>
          <w:sz w:val="26"/>
          <w:szCs w:val="26"/>
        </w:rPr>
        <w:t>Sau</w:t>
      </w:r>
      <w:r>
        <w:rPr>
          <w:sz w:val="26"/>
          <w:szCs w:val="26"/>
          <w:lang w:val="vi-VN"/>
        </w:rPr>
        <w:t xml:space="preserve"> khi cài đặt Minimax và Alpha-Beta Pruning vào trò chơi Connect 4. Chúng ta có thể thấy rằng AI có thể chơi game một cách xuất sắc.</w:t>
      </w:r>
    </w:p>
    <w:p w14:paraId="40D86DA0" w14:textId="3D374A24" w:rsidR="00F77F5C" w:rsidRPr="002F7530" w:rsidRDefault="00035352" w:rsidP="0090546C">
      <w:pPr>
        <w:ind w:firstLine="202"/>
        <w:jc w:val="both"/>
        <w:rPr>
          <w:sz w:val="26"/>
          <w:szCs w:val="26"/>
        </w:rPr>
      </w:pPr>
      <w:r w:rsidRPr="002F7530">
        <w:rPr>
          <w:sz w:val="26"/>
          <w:szCs w:val="26"/>
        </w:rPr>
        <w:br/>
        <w:t xml:space="preserve">( </w:t>
      </w:r>
      <w:r w:rsidR="00B83BBF">
        <w:rPr>
          <w:sz w:val="26"/>
          <w:szCs w:val="26"/>
        </w:rPr>
        <w:t>Người</w:t>
      </w:r>
      <w:r w:rsidR="00B83BBF">
        <w:rPr>
          <w:sz w:val="26"/>
          <w:szCs w:val="26"/>
          <w:lang w:val="vi-VN"/>
        </w:rPr>
        <w:t xml:space="preserve"> chơi là mảnh màu đỏ, còn AI là mảnh màu vàng</w:t>
      </w:r>
      <w:r w:rsidRPr="002F7530">
        <w:rPr>
          <w:sz w:val="26"/>
          <w:szCs w:val="26"/>
        </w:rPr>
        <w:t>)</w:t>
      </w:r>
    </w:p>
    <w:p w14:paraId="3474C3CA" w14:textId="67AD5A40" w:rsidR="00035352" w:rsidRPr="002F7530" w:rsidRDefault="001901F9" w:rsidP="00F77F5C">
      <w:pPr>
        <w:rPr>
          <w:sz w:val="26"/>
          <w:szCs w:val="26"/>
        </w:rPr>
      </w:pPr>
      <w:r w:rsidRPr="002F7530">
        <w:rPr>
          <w:noProof/>
          <w:sz w:val="26"/>
          <w:szCs w:val="26"/>
        </w:rPr>
        <w:drawing>
          <wp:inline distT="0" distB="0" distL="0" distR="0" wp14:anchorId="006C49AF" wp14:editId="761B4A3A">
            <wp:extent cx="3200400"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3339465"/>
                    </a:xfrm>
                    <a:prstGeom prst="rect">
                      <a:avLst/>
                    </a:prstGeom>
                  </pic:spPr>
                </pic:pic>
              </a:graphicData>
            </a:graphic>
          </wp:inline>
        </w:drawing>
      </w:r>
    </w:p>
    <w:p w14:paraId="728A6659" w14:textId="58409136" w:rsidR="00035352" w:rsidRDefault="00B83BBF" w:rsidP="00B83BBF">
      <w:pPr>
        <w:ind w:firstLine="202"/>
        <w:jc w:val="center"/>
        <w:rPr>
          <w:sz w:val="26"/>
          <w:szCs w:val="26"/>
          <w:lang w:val="vi-VN"/>
        </w:rPr>
      </w:pPr>
      <w:r>
        <w:rPr>
          <w:sz w:val="26"/>
          <w:szCs w:val="26"/>
          <w:lang w:val="vi-VN"/>
        </w:rPr>
        <w:t>Bức hình ở trên cho chúng ta thấy rằng AI sẽ phải thả mảnh màu vàng của nó vào cột thứ 4, nếu không làm như vậy AI sẽ mất số điểm rất lớn, và Minimax sẽ không cho phép điều đó xảy</w:t>
      </w:r>
      <w:r w:rsidR="00EA3342">
        <w:rPr>
          <w:sz w:val="26"/>
          <w:szCs w:val="26"/>
          <w:lang w:val="vi-VN"/>
        </w:rPr>
        <w:t xml:space="preserve"> </w:t>
      </w:r>
      <w:r>
        <w:rPr>
          <w:sz w:val="26"/>
          <w:szCs w:val="26"/>
          <w:lang w:val="vi-VN"/>
        </w:rPr>
        <w:t>ra.</w:t>
      </w:r>
    </w:p>
    <w:p w14:paraId="494BD943" w14:textId="77777777" w:rsidR="00B83BBF" w:rsidRPr="00B83BBF" w:rsidRDefault="00B83BBF" w:rsidP="00B83BBF">
      <w:pPr>
        <w:rPr>
          <w:sz w:val="26"/>
          <w:szCs w:val="26"/>
          <w:lang w:val="vi-VN"/>
        </w:rPr>
      </w:pPr>
    </w:p>
    <w:p w14:paraId="13AFE7C4" w14:textId="2E435608" w:rsidR="00F77F5C" w:rsidRPr="002F7530" w:rsidRDefault="001901F9" w:rsidP="00F77F5C">
      <w:pPr>
        <w:rPr>
          <w:sz w:val="26"/>
          <w:szCs w:val="26"/>
        </w:rPr>
      </w:pPr>
      <w:r w:rsidRPr="002F7530">
        <w:rPr>
          <w:noProof/>
          <w:sz w:val="26"/>
          <w:szCs w:val="26"/>
        </w:rPr>
        <w:drawing>
          <wp:inline distT="0" distB="0" distL="0" distR="0" wp14:anchorId="6848425A" wp14:editId="53F40FF6">
            <wp:extent cx="3175605" cy="31718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7459" cy="3173677"/>
                    </a:xfrm>
                    <a:prstGeom prst="rect">
                      <a:avLst/>
                    </a:prstGeom>
                  </pic:spPr>
                </pic:pic>
              </a:graphicData>
            </a:graphic>
          </wp:inline>
        </w:drawing>
      </w:r>
    </w:p>
    <w:p w14:paraId="00EB686F" w14:textId="773A26CD" w:rsidR="00F77F5C" w:rsidRPr="00EA3342" w:rsidRDefault="00EA3342" w:rsidP="00F52755">
      <w:pPr>
        <w:jc w:val="center"/>
        <w:rPr>
          <w:sz w:val="26"/>
          <w:szCs w:val="26"/>
          <w:lang w:val="vi-VN"/>
        </w:rPr>
      </w:pPr>
      <w:r>
        <w:rPr>
          <w:sz w:val="26"/>
          <w:szCs w:val="26"/>
          <w:lang w:val="vi-VN"/>
        </w:rPr>
        <w:t>Bức hình ở trên đây</w:t>
      </w:r>
      <w:r w:rsidR="00F7541A">
        <w:rPr>
          <w:sz w:val="26"/>
          <w:szCs w:val="26"/>
          <w:lang w:val="vi-VN"/>
        </w:rPr>
        <w:t xml:space="preserve"> thì</w:t>
      </w:r>
      <w:r>
        <w:rPr>
          <w:sz w:val="26"/>
          <w:szCs w:val="26"/>
          <w:lang w:val="vi-VN"/>
        </w:rPr>
        <w:t xml:space="preserve"> chỉ ra cách mà Minimax AI </w:t>
      </w:r>
      <w:r w:rsidR="00F7541A">
        <w:rPr>
          <w:sz w:val="26"/>
          <w:szCs w:val="26"/>
          <w:lang w:val="vi-VN"/>
        </w:rPr>
        <w:t>tấn công, có 3 khả năng mà AI có thể thắng, nếu người chơi thả 1 mảnh xuống vào cột thứ 6 dể chặn máy có thể thắng được, Minimax sẽ bảo AI thả vài cột thứ 3, bời vì nó sẽ cho AI thêm 2 khả năng dành bước đi thắng, đạt điểm cao nhất và dành chiến thắng</w:t>
      </w:r>
    </w:p>
    <w:p w14:paraId="35806677" w14:textId="2A6330A3" w:rsidR="00F52755" w:rsidRPr="002F7530" w:rsidRDefault="005D546F" w:rsidP="00F52755">
      <w:pPr>
        <w:jc w:val="center"/>
        <w:rPr>
          <w:sz w:val="26"/>
          <w:szCs w:val="26"/>
        </w:rPr>
      </w:pPr>
      <w:r w:rsidRPr="002F7530">
        <w:rPr>
          <w:noProof/>
          <w:sz w:val="26"/>
          <w:szCs w:val="26"/>
        </w:rPr>
        <w:drawing>
          <wp:inline distT="0" distB="0" distL="0" distR="0" wp14:anchorId="3A4D9D34" wp14:editId="65745353">
            <wp:extent cx="3200400" cy="348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3487420"/>
                    </a:xfrm>
                    <a:prstGeom prst="rect">
                      <a:avLst/>
                    </a:prstGeom>
                  </pic:spPr>
                </pic:pic>
              </a:graphicData>
            </a:graphic>
          </wp:inline>
        </w:drawing>
      </w:r>
    </w:p>
    <w:p w14:paraId="72D20642" w14:textId="52CCD9CB" w:rsidR="00F77F5C" w:rsidRDefault="00F7541A" w:rsidP="002B5847">
      <w:pPr>
        <w:jc w:val="center"/>
        <w:rPr>
          <w:sz w:val="26"/>
          <w:szCs w:val="26"/>
          <w:lang w:val="vi-VN"/>
        </w:rPr>
      </w:pPr>
      <w:r>
        <w:rPr>
          <w:sz w:val="26"/>
          <w:szCs w:val="26"/>
          <w:lang w:val="vi-VN"/>
        </w:rPr>
        <w:t>Đây là một tình huống rất thú vị,</w:t>
      </w:r>
      <w:r w:rsidR="00CD432E">
        <w:rPr>
          <w:sz w:val="26"/>
          <w:szCs w:val="26"/>
          <w:lang w:val="vi-VN"/>
        </w:rPr>
        <w:t xml:space="preserve"> đặc biệt là cột thứ 2, nếu người chơi thả mảnh xuống </w:t>
      </w:r>
      <w:r w:rsidR="00A564E6">
        <w:rPr>
          <w:sz w:val="26"/>
          <w:szCs w:val="26"/>
          <w:lang w:val="vi-VN"/>
        </w:rPr>
        <w:t xml:space="preserve">cột thứ 2, AI thắng. Nếu AI thả mảnh vào cột thứ 2, người </w:t>
      </w:r>
      <w:r w:rsidR="00A564E6">
        <w:rPr>
          <w:sz w:val="26"/>
          <w:szCs w:val="26"/>
          <w:lang w:val="vi-VN"/>
        </w:rPr>
        <w:lastRenderedPageBreak/>
        <w:t xml:space="preserve">chơi sẽ thắng. Vì vậy trò chơi sẽ trở thành là ai thả mảnh vào cột thứ 2 xuống trước, sẽ thua, cho dù có chưa hoàn hảo đi nữa. </w:t>
      </w:r>
    </w:p>
    <w:p w14:paraId="192120A7" w14:textId="77777777" w:rsidR="00733504" w:rsidRDefault="00BD2363" w:rsidP="00BD2363">
      <w:pPr>
        <w:rPr>
          <w:sz w:val="26"/>
          <w:szCs w:val="26"/>
          <w:lang w:val="vi-VN"/>
        </w:rPr>
      </w:pPr>
      <w:r>
        <w:rPr>
          <w:sz w:val="26"/>
          <w:szCs w:val="26"/>
          <w:lang w:val="vi-VN"/>
        </w:rPr>
        <w:t xml:space="preserve"> </w:t>
      </w:r>
    </w:p>
    <w:p w14:paraId="50E1B44E" w14:textId="77777777" w:rsidR="00636F23" w:rsidRDefault="00636F23" w:rsidP="00636F23">
      <w:pPr>
        <w:autoSpaceDE w:val="0"/>
        <w:autoSpaceDN w:val="0"/>
        <w:adjustRightInd w:val="0"/>
        <w:jc w:val="both"/>
        <w:rPr>
          <w:sz w:val="26"/>
          <w:szCs w:val="26"/>
        </w:rPr>
      </w:pPr>
      <w:r>
        <w:rPr>
          <w:sz w:val="26"/>
          <w:szCs w:val="26"/>
        </w:rPr>
        <w:t>Chúng tôi chạy thử 10 lần mỗi trường hợp đặc biệt và rồi nhận xét về  kết quả:</w:t>
      </w:r>
    </w:p>
    <w:p w14:paraId="7DCF0519" w14:textId="77777777" w:rsidR="00636F23" w:rsidRDefault="00636F23" w:rsidP="00636F23">
      <w:pPr>
        <w:autoSpaceDE w:val="0"/>
        <w:autoSpaceDN w:val="0"/>
        <w:adjustRightInd w:val="0"/>
        <w:jc w:val="both"/>
        <w:rPr>
          <w:sz w:val="26"/>
          <w:szCs w:val="26"/>
        </w:rPr>
      </w:pPr>
    </w:p>
    <w:tbl>
      <w:tblPr>
        <w:tblStyle w:val="TableGrid"/>
        <w:tblW w:w="5002" w:type="dxa"/>
        <w:tblLook w:val="04A0" w:firstRow="1" w:lastRow="0" w:firstColumn="1" w:lastColumn="0" w:noHBand="0" w:noVBand="1"/>
      </w:tblPr>
      <w:tblGrid>
        <w:gridCol w:w="1213"/>
        <w:gridCol w:w="1969"/>
        <w:gridCol w:w="1820"/>
      </w:tblGrid>
      <w:tr w:rsidR="00636F23" w14:paraId="31E04F09" w14:textId="77777777" w:rsidTr="00137AF5">
        <w:trPr>
          <w:trHeight w:val="265"/>
        </w:trPr>
        <w:tc>
          <w:tcPr>
            <w:tcW w:w="1213" w:type="dxa"/>
            <w:vMerge w:val="restart"/>
          </w:tcPr>
          <w:p w14:paraId="13517883" w14:textId="77777777" w:rsidR="00636F23" w:rsidRPr="00FC4793" w:rsidRDefault="00636F23" w:rsidP="00137AF5">
            <w:pPr>
              <w:autoSpaceDE w:val="0"/>
              <w:autoSpaceDN w:val="0"/>
              <w:adjustRightInd w:val="0"/>
              <w:jc w:val="center"/>
              <w:rPr>
                <w:sz w:val="32"/>
                <w:szCs w:val="40"/>
              </w:rPr>
            </w:pPr>
            <w:r w:rsidRPr="00FC4793">
              <w:rPr>
                <w:sz w:val="32"/>
                <w:szCs w:val="40"/>
              </w:rPr>
              <w:t>Trường hợp 1</w:t>
            </w:r>
          </w:p>
        </w:tc>
        <w:tc>
          <w:tcPr>
            <w:tcW w:w="1969" w:type="dxa"/>
          </w:tcPr>
          <w:p w14:paraId="3788E4F9" w14:textId="77777777" w:rsidR="00636F23" w:rsidRPr="00FC4793" w:rsidRDefault="00636F23" w:rsidP="00137AF5">
            <w:pPr>
              <w:autoSpaceDE w:val="0"/>
              <w:autoSpaceDN w:val="0"/>
              <w:adjustRightInd w:val="0"/>
              <w:jc w:val="center"/>
              <w:rPr>
                <w:sz w:val="32"/>
                <w:szCs w:val="26"/>
              </w:rPr>
            </w:pPr>
            <w:r w:rsidRPr="00FC4793">
              <w:rPr>
                <w:sz w:val="32"/>
                <w:szCs w:val="26"/>
              </w:rPr>
              <w:t xml:space="preserve">Đỏ </w:t>
            </w:r>
          </w:p>
          <w:p w14:paraId="19C504D1" w14:textId="77777777" w:rsidR="00636F23" w:rsidRPr="00FC4793" w:rsidRDefault="00636F23" w:rsidP="00137AF5">
            <w:pPr>
              <w:autoSpaceDE w:val="0"/>
              <w:autoSpaceDN w:val="0"/>
              <w:adjustRightInd w:val="0"/>
              <w:jc w:val="center"/>
              <w:rPr>
                <w:sz w:val="32"/>
                <w:szCs w:val="26"/>
              </w:rPr>
            </w:pPr>
            <w:r w:rsidRPr="00FC4793">
              <w:rPr>
                <w:sz w:val="32"/>
                <w:szCs w:val="26"/>
              </w:rPr>
              <w:t>Minimax 1</w:t>
            </w:r>
          </w:p>
        </w:tc>
        <w:tc>
          <w:tcPr>
            <w:tcW w:w="1820" w:type="dxa"/>
          </w:tcPr>
          <w:p w14:paraId="36569008" w14:textId="77777777" w:rsidR="00636F23" w:rsidRPr="00FC4793" w:rsidRDefault="00636F23" w:rsidP="00137AF5">
            <w:pPr>
              <w:autoSpaceDE w:val="0"/>
              <w:autoSpaceDN w:val="0"/>
              <w:adjustRightInd w:val="0"/>
              <w:jc w:val="center"/>
              <w:rPr>
                <w:sz w:val="32"/>
                <w:szCs w:val="26"/>
              </w:rPr>
            </w:pPr>
            <w:r w:rsidRPr="00FC4793">
              <w:rPr>
                <w:sz w:val="32"/>
                <w:szCs w:val="26"/>
              </w:rPr>
              <w:t>Vàng Minimax 5</w:t>
            </w:r>
          </w:p>
        </w:tc>
      </w:tr>
      <w:tr w:rsidR="00636F23" w14:paraId="4036EB1B" w14:textId="77777777" w:rsidTr="00137AF5">
        <w:trPr>
          <w:trHeight w:val="283"/>
        </w:trPr>
        <w:tc>
          <w:tcPr>
            <w:tcW w:w="1213" w:type="dxa"/>
            <w:vMerge/>
          </w:tcPr>
          <w:p w14:paraId="0544D4BB" w14:textId="77777777" w:rsidR="00636F23" w:rsidRPr="00FC4793" w:rsidRDefault="00636F23" w:rsidP="00137AF5">
            <w:pPr>
              <w:autoSpaceDE w:val="0"/>
              <w:autoSpaceDN w:val="0"/>
              <w:adjustRightInd w:val="0"/>
              <w:jc w:val="center"/>
              <w:rPr>
                <w:sz w:val="32"/>
                <w:szCs w:val="26"/>
              </w:rPr>
            </w:pPr>
          </w:p>
        </w:tc>
        <w:tc>
          <w:tcPr>
            <w:tcW w:w="1969" w:type="dxa"/>
          </w:tcPr>
          <w:p w14:paraId="3CA1AFD9" w14:textId="77777777" w:rsidR="00636F23" w:rsidRPr="00FC4793" w:rsidRDefault="00636F23" w:rsidP="00137AF5">
            <w:pPr>
              <w:autoSpaceDE w:val="0"/>
              <w:autoSpaceDN w:val="0"/>
              <w:adjustRightInd w:val="0"/>
              <w:jc w:val="center"/>
              <w:rPr>
                <w:sz w:val="32"/>
                <w:szCs w:val="26"/>
              </w:rPr>
            </w:pPr>
            <w:r w:rsidRPr="00FC4793">
              <w:rPr>
                <w:sz w:val="32"/>
                <w:szCs w:val="26"/>
              </w:rPr>
              <w:t>0</w:t>
            </w:r>
          </w:p>
        </w:tc>
        <w:tc>
          <w:tcPr>
            <w:tcW w:w="1820" w:type="dxa"/>
          </w:tcPr>
          <w:p w14:paraId="21E3EE3A" w14:textId="77777777" w:rsidR="00636F23" w:rsidRPr="00FC4793" w:rsidRDefault="00636F23" w:rsidP="00137AF5">
            <w:pPr>
              <w:autoSpaceDE w:val="0"/>
              <w:autoSpaceDN w:val="0"/>
              <w:adjustRightInd w:val="0"/>
              <w:jc w:val="center"/>
              <w:rPr>
                <w:sz w:val="32"/>
                <w:szCs w:val="26"/>
              </w:rPr>
            </w:pPr>
            <w:r w:rsidRPr="00FC4793">
              <w:rPr>
                <w:sz w:val="32"/>
                <w:szCs w:val="26"/>
              </w:rPr>
              <w:t>10</w:t>
            </w:r>
          </w:p>
        </w:tc>
      </w:tr>
      <w:tr w:rsidR="00636F23" w14:paraId="3012DAF0" w14:textId="77777777" w:rsidTr="00137AF5">
        <w:trPr>
          <w:trHeight w:val="265"/>
        </w:trPr>
        <w:tc>
          <w:tcPr>
            <w:tcW w:w="1213" w:type="dxa"/>
            <w:vMerge w:val="restart"/>
          </w:tcPr>
          <w:p w14:paraId="15E641F4" w14:textId="77777777" w:rsidR="00636F23" w:rsidRPr="00FC4793" w:rsidRDefault="00636F23" w:rsidP="00137AF5">
            <w:pPr>
              <w:autoSpaceDE w:val="0"/>
              <w:autoSpaceDN w:val="0"/>
              <w:adjustRightInd w:val="0"/>
              <w:jc w:val="center"/>
              <w:rPr>
                <w:sz w:val="32"/>
                <w:szCs w:val="26"/>
              </w:rPr>
            </w:pPr>
            <w:r w:rsidRPr="00FC4793">
              <w:rPr>
                <w:sz w:val="32"/>
                <w:szCs w:val="26"/>
              </w:rPr>
              <w:t>Trường hợp 2</w:t>
            </w:r>
          </w:p>
        </w:tc>
        <w:tc>
          <w:tcPr>
            <w:tcW w:w="1969" w:type="dxa"/>
          </w:tcPr>
          <w:p w14:paraId="3D7CEAA2" w14:textId="77777777" w:rsidR="00636F23" w:rsidRPr="00FC4793" w:rsidRDefault="00636F23" w:rsidP="00137AF5">
            <w:pPr>
              <w:autoSpaceDE w:val="0"/>
              <w:autoSpaceDN w:val="0"/>
              <w:adjustRightInd w:val="0"/>
              <w:jc w:val="center"/>
              <w:rPr>
                <w:sz w:val="32"/>
                <w:szCs w:val="26"/>
              </w:rPr>
            </w:pPr>
            <w:r w:rsidRPr="00FC4793">
              <w:rPr>
                <w:sz w:val="32"/>
                <w:szCs w:val="26"/>
              </w:rPr>
              <w:t xml:space="preserve">Đỏ </w:t>
            </w:r>
          </w:p>
          <w:p w14:paraId="7C421D24" w14:textId="77777777" w:rsidR="00636F23" w:rsidRPr="00FC4793" w:rsidRDefault="00636F23" w:rsidP="00137AF5">
            <w:pPr>
              <w:autoSpaceDE w:val="0"/>
              <w:autoSpaceDN w:val="0"/>
              <w:adjustRightInd w:val="0"/>
              <w:jc w:val="center"/>
              <w:rPr>
                <w:sz w:val="32"/>
                <w:szCs w:val="26"/>
              </w:rPr>
            </w:pPr>
            <w:r w:rsidRPr="00FC4793">
              <w:rPr>
                <w:sz w:val="32"/>
                <w:szCs w:val="26"/>
              </w:rPr>
              <w:t>Minimax 2</w:t>
            </w:r>
          </w:p>
        </w:tc>
        <w:tc>
          <w:tcPr>
            <w:tcW w:w="1820" w:type="dxa"/>
          </w:tcPr>
          <w:p w14:paraId="0F64FB8C" w14:textId="77777777" w:rsidR="00636F23" w:rsidRPr="00FC4793" w:rsidRDefault="00636F23" w:rsidP="00137AF5">
            <w:pPr>
              <w:autoSpaceDE w:val="0"/>
              <w:autoSpaceDN w:val="0"/>
              <w:adjustRightInd w:val="0"/>
              <w:jc w:val="center"/>
              <w:rPr>
                <w:sz w:val="32"/>
                <w:szCs w:val="26"/>
              </w:rPr>
            </w:pPr>
            <w:r w:rsidRPr="00FC4793">
              <w:rPr>
                <w:sz w:val="32"/>
                <w:szCs w:val="26"/>
              </w:rPr>
              <w:t>Vàng Minimax 5</w:t>
            </w:r>
          </w:p>
        </w:tc>
      </w:tr>
      <w:tr w:rsidR="00636F23" w14:paraId="086DB01B" w14:textId="77777777" w:rsidTr="00137AF5">
        <w:trPr>
          <w:trHeight w:val="283"/>
        </w:trPr>
        <w:tc>
          <w:tcPr>
            <w:tcW w:w="1213" w:type="dxa"/>
            <w:vMerge/>
          </w:tcPr>
          <w:p w14:paraId="5E66020D" w14:textId="77777777" w:rsidR="00636F23" w:rsidRPr="00FC4793" w:rsidRDefault="00636F23" w:rsidP="00137AF5">
            <w:pPr>
              <w:autoSpaceDE w:val="0"/>
              <w:autoSpaceDN w:val="0"/>
              <w:adjustRightInd w:val="0"/>
              <w:jc w:val="center"/>
              <w:rPr>
                <w:sz w:val="32"/>
                <w:szCs w:val="26"/>
              </w:rPr>
            </w:pPr>
          </w:p>
        </w:tc>
        <w:tc>
          <w:tcPr>
            <w:tcW w:w="1969" w:type="dxa"/>
          </w:tcPr>
          <w:p w14:paraId="0A6996E6" w14:textId="77777777" w:rsidR="00636F23" w:rsidRPr="00FC4793" w:rsidRDefault="00636F23" w:rsidP="00137AF5">
            <w:pPr>
              <w:autoSpaceDE w:val="0"/>
              <w:autoSpaceDN w:val="0"/>
              <w:adjustRightInd w:val="0"/>
              <w:jc w:val="center"/>
              <w:rPr>
                <w:sz w:val="32"/>
                <w:szCs w:val="26"/>
              </w:rPr>
            </w:pPr>
            <w:r w:rsidRPr="00FC4793">
              <w:rPr>
                <w:sz w:val="32"/>
                <w:szCs w:val="26"/>
              </w:rPr>
              <w:t>0</w:t>
            </w:r>
          </w:p>
        </w:tc>
        <w:tc>
          <w:tcPr>
            <w:tcW w:w="1820" w:type="dxa"/>
          </w:tcPr>
          <w:p w14:paraId="0FCEB7CB" w14:textId="77777777" w:rsidR="00636F23" w:rsidRPr="00FC4793" w:rsidRDefault="00636F23" w:rsidP="00137AF5">
            <w:pPr>
              <w:autoSpaceDE w:val="0"/>
              <w:autoSpaceDN w:val="0"/>
              <w:adjustRightInd w:val="0"/>
              <w:jc w:val="center"/>
              <w:rPr>
                <w:sz w:val="32"/>
                <w:szCs w:val="26"/>
              </w:rPr>
            </w:pPr>
            <w:r w:rsidRPr="00FC4793">
              <w:rPr>
                <w:sz w:val="32"/>
                <w:szCs w:val="26"/>
              </w:rPr>
              <w:t>10</w:t>
            </w:r>
          </w:p>
        </w:tc>
      </w:tr>
      <w:tr w:rsidR="00636F23" w14:paraId="76BE5258" w14:textId="77777777" w:rsidTr="00137AF5">
        <w:trPr>
          <w:trHeight w:val="265"/>
        </w:trPr>
        <w:tc>
          <w:tcPr>
            <w:tcW w:w="1213" w:type="dxa"/>
            <w:vMerge w:val="restart"/>
          </w:tcPr>
          <w:p w14:paraId="7309A89D" w14:textId="77777777" w:rsidR="00636F23" w:rsidRPr="00FC4793" w:rsidRDefault="00636F23" w:rsidP="00137AF5">
            <w:pPr>
              <w:autoSpaceDE w:val="0"/>
              <w:autoSpaceDN w:val="0"/>
              <w:adjustRightInd w:val="0"/>
              <w:jc w:val="center"/>
              <w:rPr>
                <w:sz w:val="32"/>
                <w:szCs w:val="26"/>
              </w:rPr>
            </w:pPr>
            <w:r w:rsidRPr="00FC4793">
              <w:rPr>
                <w:sz w:val="32"/>
                <w:szCs w:val="26"/>
              </w:rPr>
              <w:t>Trường hợp 3</w:t>
            </w:r>
          </w:p>
        </w:tc>
        <w:tc>
          <w:tcPr>
            <w:tcW w:w="1969" w:type="dxa"/>
          </w:tcPr>
          <w:p w14:paraId="549680B3" w14:textId="77777777" w:rsidR="00636F23" w:rsidRPr="00FC4793" w:rsidRDefault="00636F23" w:rsidP="00137AF5">
            <w:pPr>
              <w:autoSpaceDE w:val="0"/>
              <w:autoSpaceDN w:val="0"/>
              <w:adjustRightInd w:val="0"/>
              <w:jc w:val="center"/>
              <w:rPr>
                <w:sz w:val="32"/>
                <w:szCs w:val="26"/>
              </w:rPr>
            </w:pPr>
            <w:r w:rsidRPr="00FC4793">
              <w:rPr>
                <w:sz w:val="32"/>
                <w:szCs w:val="26"/>
              </w:rPr>
              <w:t xml:space="preserve">Đỏ </w:t>
            </w:r>
          </w:p>
          <w:p w14:paraId="2CD441FF" w14:textId="77777777" w:rsidR="00636F23" w:rsidRPr="00FC4793" w:rsidRDefault="00636F23" w:rsidP="00137AF5">
            <w:pPr>
              <w:autoSpaceDE w:val="0"/>
              <w:autoSpaceDN w:val="0"/>
              <w:adjustRightInd w:val="0"/>
              <w:jc w:val="center"/>
              <w:rPr>
                <w:sz w:val="32"/>
                <w:szCs w:val="26"/>
              </w:rPr>
            </w:pPr>
            <w:r w:rsidRPr="00FC4793">
              <w:rPr>
                <w:sz w:val="32"/>
                <w:szCs w:val="26"/>
              </w:rPr>
              <w:t>Minimax 3</w:t>
            </w:r>
          </w:p>
        </w:tc>
        <w:tc>
          <w:tcPr>
            <w:tcW w:w="1820" w:type="dxa"/>
          </w:tcPr>
          <w:p w14:paraId="65F4ADD9" w14:textId="77777777" w:rsidR="00636F23" w:rsidRPr="00FC4793" w:rsidRDefault="00636F23" w:rsidP="00137AF5">
            <w:pPr>
              <w:autoSpaceDE w:val="0"/>
              <w:autoSpaceDN w:val="0"/>
              <w:adjustRightInd w:val="0"/>
              <w:jc w:val="center"/>
              <w:rPr>
                <w:sz w:val="32"/>
                <w:szCs w:val="26"/>
              </w:rPr>
            </w:pPr>
            <w:r w:rsidRPr="00FC4793">
              <w:rPr>
                <w:sz w:val="32"/>
                <w:szCs w:val="26"/>
              </w:rPr>
              <w:t>Vàng Minimax 5</w:t>
            </w:r>
          </w:p>
        </w:tc>
      </w:tr>
      <w:tr w:rsidR="00636F23" w14:paraId="19C12923" w14:textId="77777777" w:rsidTr="00137AF5">
        <w:trPr>
          <w:trHeight w:val="265"/>
        </w:trPr>
        <w:tc>
          <w:tcPr>
            <w:tcW w:w="1213" w:type="dxa"/>
            <w:vMerge/>
          </w:tcPr>
          <w:p w14:paraId="7E69E51D" w14:textId="77777777" w:rsidR="00636F23" w:rsidRPr="00FC4793" w:rsidRDefault="00636F23" w:rsidP="00137AF5">
            <w:pPr>
              <w:autoSpaceDE w:val="0"/>
              <w:autoSpaceDN w:val="0"/>
              <w:adjustRightInd w:val="0"/>
              <w:jc w:val="center"/>
              <w:rPr>
                <w:sz w:val="32"/>
                <w:szCs w:val="26"/>
              </w:rPr>
            </w:pPr>
          </w:p>
        </w:tc>
        <w:tc>
          <w:tcPr>
            <w:tcW w:w="1969" w:type="dxa"/>
          </w:tcPr>
          <w:p w14:paraId="3F878026" w14:textId="77777777" w:rsidR="00636F23" w:rsidRPr="00FC4793" w:rsidRDefault="00636F23" w:rsidP="00137AF5">
            <w:pPr>
              <w:autoSpaceDE w:val="0"/>
              <w:autoSpaceDN w:val="0"/>
              <w:adjustRightInd w:val="0"/>
              <w:jc w:val="center"/>
              <w:rPr>
                <w:sz w:val="32"/>
                <w:szCs w:val="26"/>
              </w:rPr>
            </w:pPr>
            <w:r w:rsidRPr="00FC4793">
              <w:rPr>
                <w:sz w:val="32"/>
                <w:szCs w:val="26"/>
              </w:rPr>
              <w:t>0</w:t>
            </w:r>
          </w:p>
        </w:tc>
        <w:tc>
          <w:tcPr>
            <w:tcW w:w="1820" w:type="dxa"/>
          </w:tcPr>
          <w:p w14:paraId="4C4BF9F6" w14:textId="77777777" w:rsidR="00636F23" w:rsidRPr="00FC4793" w:rsidRDefault="00636F23" w:rsidP="00137AF5">
            <w:pPr>
              <w:autoSpaceDE w:val="0"/>
              <w:autoSpaceDN w:val="0"/>
              <w:adjustRightInd w:val="0"/>
              <w:jc w:val="center"/>
              <w:rPr>
                <w:sz w:val="32"/>
                <w:szCs w:val="26"/>
              </w:rPr>
            </w:pPr>
            <w:r w:rsidRPr="00FC4793">
              <w:rPr>
                <w:sz w:val="32"/>
                <w:szCs w:val="26"/>
              </w:rPr>
              <w:t>7</w:t>
            </w:r>
          </w:p>
        </w:tc>
      </w:tr>
      <w:tr w:rsidR="00636F23" w14:paraId="7A4E16E7" w14:textId="77777777" w:rsidTr="00137AF5">
        <w:trPr>
          <w:trHeight w:val="283"/>
        </w:trPr>
        <w:tc>
          <w:tcPr>
            <w:tcW w:w="1213" w:type="dxa"/>
            <w:vMerge w:val="restart"/>
          </w:tcPr>
          <w:p w14:paraId="2253E43B" w14:textId="77777777" w:rsidR="00636F23" w:rsidRPr="00FC4793" w:rsidRDefault="00636F23" w:rsidP="00137AF5">
            <w:pPr>
              <w:autoSpaceDE w:val="0"/>
              <w:autoSpaceDN w:val="0"/>
              <w:adjustRightInd w:val="0"/>
              <w:jc w:val="center"/>
              <w:rPr>
                <w:sz w:val="32"/>
                <w:szCs w:val="26"/>
              </w:rPr>
            </w:pPr>
            <w:r w:rsidRPr="00FC4793">
              <w:rPr>
                <w:sz w:val="32"/>
                <w:szCs w:val="26"/>
              </w:rPr>
              <w:t>Trường hợp 4</w:t>
            </w:r>
          </w:p>
        </w:tc>
        <w:tc>
          <w:tcPr>
            <w:tcW w:w="1969" w:type="dxa"/>
          </w:tcPr>
          <w:p w14:paraId="07676DF9" w14:textId="77777777" w:rsidR="00636F23" w:rsidRPr="00FC4793" w:rsidRDefault="00636F23" w:rsidP="00137AF5">
            <w:pPr>
              <w:autoSpaceDE w:val="0"/>
              <w:autoSpaceDN w:val="0"/>
              <w:adjustRightInd w:val="0"/>
              <w:jc w:val="center"/>
              <w:rPr>
                <w:sz w:val="32"/>
                <w:szCs w:val="26"/>
              </w:rPr>
            </w:pPr>
            <w:r w:rsidRPr="00FC4793">
              <w:rPr>
                <w:sz w:val="32"/>
                <w:szCs w:val="26"/>
              </w:rPr>
              <w:t xml:space="preserve">Đỏ </w:t>
            </w:r>
          </w:p>
          <w:p w14:paraId="25F2A853" w14:textId="77777777" w:rsidR="00636F23" w:rsidRPr="00FC4793" w:rsidRDefault="00636F23" w:rsidP="00137AF5">
            <w:pPr>
              <w:autoSpaceDE w:val="0"/>
              <w:autoSpaceDN w:val="0"/>
              <w:adjustRightInd w:val="0"/>
              <w:jc w:val="center"/>
              <w:rPr>
                <w:sz w:val="32"/>
                <w:szCs w:val="26"/>
              </w:rPr>
            </w:pPr>
            <w:r w:rsidRPr="00FC4793">
              <w:rPr>
                <w:sz w:val="32"/>
                <w:szCs w:val="26"/>
              </w:rPr>
              <w:t>Minimax 3</w:t>
            </w:r>
          </w:p>
        </w:tc>
        <w:tc>
          <w:tcPr>
            <w:tcW w:w="1820" w:type="dxa"/>
          </w:tcPr>
          <w:p w14:paraId="69303AD6" w14:textId="77777777" w:rsidR="00636F23" w:rsidRPr="00FC4793" w:rsidRDefault="00636F23" w:rsidP="00137AF5">
            <w:pPr>
              <w:autoSpaceDE w:val="0"/>
              <w:autoSpaceDN w:val="0"/>
              <w:adjustRightInd w:val="0"/>
              <w:jc w:val="center"/>
              <w:rPr>
                <w:sz w:val="32"/>
                <w:szCs w:val="26"/>
              </w:rPr>
            </w:pPr>
            <w:r w:rsidRPr="00FC4793">
              <w:rPr>
                <w:sz w:val="32"/>
                <w:szCs w:val="26"/>
              </w:rPr>
              <w:t>Vàng Minimax 3</w:t>
            </w:r>
          </w:p>
        </w:tc>
      </w:tr>
      <w:tr w:rsidR="00636F23" w14:paraId="1083A311" w14:textId="77777777" w:rsidTr="00137AF5">
        <w:trPr>
          <w:trHeight w:val="265"/>
        </w:trPr>
        <w:tc>
          <w:tcPr>
            <w:tcW w:w="1213" w:type="dxa"/>
            <w:vMerge/>
          </w:tcPr>
          <w:p w14:paraId="20D1A317" w14:textId="77777777" w:rsidR="00636F23" w:rsidRPr="00FC4793" w:rsidRDefault="00636F23" w:rsidP="00137AF5">
            <w:pPr>
              <w:autoSpaceDE w:val="0"/>
              <w:autoSpaceDN w:val="0"/>
              <w:adjustRightInd w:val="0"/>
              <w:jc w:val="center"/>
              <w:rPr>
                <w:sz w:val="32"/>
                <w:szCs w:val="26"/>
              </w:rPr>
            </w:pPr>
          </w:p>
        </w:tc>
        <w:tc>
          <w:tcPr>
            <w:tcW w:w="1969" w:type="dxa"/>
          </w:tcPr>
          <w:p w14:paraId="256A76E8" w14:textId="77777777" w:rsidR="00636F23" w:rsidRPr="00FC4793" w:rsidRDefault="00636F23" w:rsidP="00137AF5">
            <w:pPr>
              <w:autoSpaceDE w:val="0"/>
              <w:autoSpaceDN w:val="0"/>
              <w:adjustRightInd w:val="0"/>
              <w:jc w:val="center"/>
              <w:rPr>
                <w:sz w:val="32"/>
                <w:szCs w:val="26"/>
              </w:rPr>
            </w:pPr>
            <w:r w:rsidRPr="00FC4793">
              <w:rPr>
                <w:sz w:val="32"/>
                <w:szCs w:val="26"/>
              </w:rPr>
              <w:t>4</w:t>
            </w:r>
          </w:p>
        </w:tc>
        <w:tc>
          <w:tcPr>
            <w:tcW w:w="1820" w:type="dxa"/>
          </w:tcPr>
          <w:p w14:paraId="00607C0D" w14:textId="77777777" w:rsidR="00636F23" w:rsidRPr="00FC4793" w:rsidRDefault="00636F23" w:rsidP="00137AF5">
            <w:pPr>
              <w:autoSpaceDE w:val="0"/>
              <w:autoSpaceDN w:val="0"/>
              <w:adjustRightInd w:val="0"/>
              <w:jc w:val="center"/>
              <w:rPr>
                <w:sz w:val="32"/>
                <w:szCs w:val="26"/>
              </w:rPr>
            </w:pPr>
            <w:r w:rsidRPr="00FC4793">
              <w:rPr>
                <w:sz w:val="32"/>
                <w:szCs w:val="26"/>
              </w:rPr>
              <w:t>6</w:t>
            </w:r>
          </w:p>
        </w:tc>
      </w:tr>
      <w:tr w:rsidR="00636F23" w14:paraId="431C2458" w14:textId="77777777" w:rsidTr="00137AF5">
        <w:trPr>
          <w:trHeight w:val="265"/>
        </w:trPr>
        <w:tc>
          <w:tcPr>
            <w:tcW w:w="1213" w:type="dxa"/>
            <w:vMerge w:val="restart"/>
          </w:tcPr>
          <w:p w14:paraId="25137A54" w14:textId="77777777" w:rsidR="00636F23" w:rsidRPr="00FC4793" w:rsidRDefault="00636F23" w:rsidP="00137AF5">
            <w:pPr>
              <w:autoSpaceDE w:val="0"/>
              <w:autoSpaceDN w:val="0"/>
              <w:adjustRightInd w:val="0"/>
              <w:jc w:val="center"/>
              <w:rPr>
                <w:sz w:val="32"/>
                <w:szCs w:val="26"/>
              </w:rPr>
            </w:pPr>
            <w:r w:rsidRPr="00FC4793">
              <w:rPr>
                <w:sz w:val="32"/>
                <w:szCs w:val="26"/>
              </w:rPr>
              <w:t>Trường hợp 5</w:t>
            </w:r>
          </w:p>
        </w:tc>
        <w:tc>
          <w:tcPr>
            <w:tcW w:w="1969" w:type="dxa"/>
          </w:tcPr>
          <w:p w14:paraId="77489E5E" w14:textId="77777777" w:rsidR="00636F23" w:rsidRPr="00FC4793" w:rsidRDefault="00636F23" w:rsidP="00137AF5">
            <w:pPr>
              <w:autoSpaceDE w:val="0"/>
              <w:autoSpaceDN w:val="0"/>
              <w:adjustRightInd w:val="0"/>
              <w:jc w:val="center"/>
              <w:rPr>
                <w:sz w:val="32"/>
                <w:szCs w:val="26"/>
              </w:rPr>
            </w:pPr>
            <w:r w:rsidRPr="00FC4793">
              <w:rPr>
                <w:sz w:val="32"/>
                <w:szCs w:val="26"/>
              </w:rPr>
              <w:t xml:space="preserve">Đỏ </w:t>
            </w:r>
          </w:p>
          <w:p w14:paraId="37F074DC" w14:textId="77777777" w:rsidR="00636F23" w:rsidRPr="00FC4793" w:rsidRDefault="00636F23" w:rsidP="00137AF5">
            <w:pPr>
              <w:autoSpaceDE w:val="0"/>
              <w:autoSpaceDN w:val="0"/>
              <w:adjustRightInd w:val="0"/>
              <w:jc w:val="center"/>
              <w:rPr>
                <w:sz w:val="32"/>
                <w:szCs w:val="26"/>
              </w:rPr>
            </w:pPr>
            <w:r w:rsidRPr="00FC4793">
              <w:rPr>
                <w:sz w:val="32"/>
                <w:szCs w:val="26"/>
              </w:rPr>
              <w:t>Minimax 2</w:t>
            </w:r>
          </w:p>
        </w:tc>
        <w:tc>
          <w:tcPr>
            <w:tcW w:w="1820" w:type="dxa"/>
          </w:tcPr>
          <w:p w14:paraId="1EBFE761" w14:textId="77777777" w:rsidR="00636F23" w:rsidRPr="00FC4793" w:rsidRDefault="00636F23" w:rsidP="00137AF5">
            <w:pPr>
              <w:autoSpaceDE w:val="0"/>
              <w:autoSpaceDN w:val="0"/>
              <w:adjustRightInd w:val="0"/>
              <w:jc w:val="center"/>
              <w:rPr>
                <w:sz w:val="32"/>
                <w:szCs w:val="26"/>
              </w:rPr>
            </w:pPr>
            <w:r w:rsidRPr="00FC4793">
              <w:rPr>
                <w:sz w:val="32"/>
                <w:szCs w:val="26"/>
              </w:rPr>
              <w:t>Vàng Minimax 4</w:t>
            </w:r>
          </w:p>
        </w:tc>
      </w:tr>
      <w:tr w:rsidR="00636F23" w14:paraId="0E658080" w14:textId="77777777" w:rsidTr="00137AF5">
        <w:trPr>
          <w:trHeight w:val="283"/>
        </w:trPr>
        <w:tc>
          <w:tcPr>
            <w:tcW w:w="1213" w:type="dxa"/>
            <w:vMerge/>
          </w:tcPr>
          <w:p w14:paraId="29AB0EF9" w14:textId="77777777" w:rsidR="00636F23" w:rsidRPr="00FC4793" w:rsidRDefault="00636F23" w:rsidP="00137AF5">
            <w:pPr>
              <w:autoSpaceDE w:val="0"/>
              <w:autoSpaceDN w:val="0"/>
              <w:adjustRightInd w:val="0"/>
              <w:jc w:val="center"/>
              <w:rPr>
                <w:sz w:val="32"/>
                <w:szCs w:val="26"/>
              </w:rPr>
            </w:pPr>
          </w:p>
        </w:tc>
        <w:tc>
          <w:tcPr>
            <w:tcW w:w="1969" w:type="dxa"/>
          </w:tcPr>
          <w:p w14:paraId="226A397B" w14:textId="77777777" w:rsidR="00636F23" w:rsidRPr="00FC4793" w:rsidRDefault="00636F23" w:rsidP="00137AF5">
            <w:pPr>
              <w:autoSpaceDE w:val="0"/>
              <w:autoSpaceDN w:val="0"/>
              <w:adjustRightInd w:val="0"/>
              <w:jc w:val="center"/>
              <w:rPr>
                <w:sz w:val="32"/>
                <w:szCs w:val="26"/>
              </w:rPr>
            </w:pPr>
            <w:r w:rsidRPr="00FC4793">
              <w:rPr>
                <w:sz w:val="32"/>
                <w:szCs w:val="26"/>
              </w:rPr>
              <w:t>4</w:t>
            </w:r>
          </w:p>
        </w:tc>
        <w:tc>
          <w:tcPr>
            <w:tcW w:w="1820" w:type="dxa"/>
          </w:tcPr>
          <w:p w14:paraId="602BE10C" w14:textId="77777777" w:rsidR="00636F23" w:rsidRPr="00FC4793" w:rsidRDefault="00636F23" w:rsidP="00137AF5">
            <w:pPr>
              <w:autoSpaceDE w:val="0"/>
              <w:autoSpaceDN w:val="0"/>
              <w:adjustRightInd w:val="0"/>
              <w:jc w:val="center"/>
              <w:rPr>
                <w:sz w:val="32"/>
                <w:szCs w:val="26"/>
              </w:rPr>
            </w:pPr>
            <w:r w:rsidRPr="00FC4793">
              <w:rPr>
                <w:sz w:val="32"/>
                <w:szCs w:val="26"/>
              </w:rPr>
              <w:t>6</w:t>
            </w:r>
          </w:p>
        </w:tc>
      </w:tr>
    </w:tbl>
    <w:p w14:paraId="6D44D22A" w14:textId="77777777" w:rsidR="00636F23" w:rsidRDefault="00636F23" w:rsidP="00BD2363">
      <w:pPr>
        <w:rPr>
          <w:sz w:val="26"/>
          <w:szCs w:val="26"/>
          <w:lang w:val="vi-VN"/>
        </w:rPr>
      </w:pPr>
    </w:p>
    <w:p w14:paraId="34216E30" w14:textId="045AA686" w:rsidR="00636F23" w:rsidRDefault="00636F23" w:rsidP="00636F23">
      <w:pPr>
        <w:autoSpaceDE w:val="0"/>
        <w:autoSpaceDN w:val="0"/>
        <w:adjustRightInd w:val="0"/>
        <w:jc w:val="both"/>
        <w:rPr>
          <w:sz w:val="26"/>
          <w:szCs w:val="26"/>
        </w:rPr>
      </w:pPr>
      <w:r>
        <w:rPr>
          <w:sz w:val="26"/>
          <w:szCs w:val="26"/>
        </w:rPr>
        <w:t>-</w:t>
      </w:r>
      <w:r>
        <w:rPr>
          <w:sz w:val="26"/>
          <w:szCs w:val="26"/>
        </w:rPr>
        <w:tab/>
        <w:t>Trường hợp 1: Chúng</w:t>
      </w:r>
      <w:r>
        <w:rPr>
          <w:sz w:val="26"/>
          <w:szCs w:val="26"/>
          <w:lang w:val="vi-VN"/>
        </w:rPr>
        <w:t xml:space="preserve"> ta</w:t>
      </w:r>
      <w:r>
        <w:rPr>
          <w:sz w:val="26"/>
          <w:szCs w:val="26"/>
        </w:rPr>
        <w:t xml:space="preserve"> thấy rằng là cho dù màu vàng hay màu đỏ đi trước đi nữa, màu vàng luôn thắng trò chơi vì là nó được nhìn trước sâu hơn nhiều so với đỏ, trong lúc đỏ chỉ nhìn trước 1 nước và như trên theo lý thuyết về Minimax thì 1 nước của nó chỉ nhìn được tới max, nghĩa là nó chỉ biết tấn công thôi, chứ không biết phòng thủ.</w:t>
      </w:r>
    </w:p>
    <w:p w14:paraId="018CF824" w14:textId="77777777" w:rsidR="00636F23" w:rsidRDefault="00636F23" w:rsidP="00636F23">
      <w:pPr>
        <w:autoSpaceDE w:val="0"/>
        <w:autoSpaceDN w:val="0"/>
        <w:adjustRightInd w:val="0"/>
        <w:jc w:val="both"/>
        <w:rPr>
          <w:sz w:val="26"/>
          <w:szCs w:val="26"/>
        </w:rPr>
      </w:pPr>
    </w:p>
    <w:p w14:paraId="1818223F" w14:textId="77777777" w:rsidR="00636F23" w:rsidRDefault="00636F23" w:rsidP="00636F23">
      <w:pPr>
        <w:autoSpaceDE w:val="0"/>
        <w:autoSpaceDN w:val="0"/>
        <w:adjustRightInd w:val="0"/>
        <w:jc w:val="both"/>
        <w:rPr>
          <w:sz w:val="26"/>
          <w:szCs w:val="26"/>
        </w:rPr>
      </w:pPr>
      <w:r>
        <w:rPr>
          <w:sz w:val="26"/>
          <w:szCs w:val="26"/>
        </w:rPr>
        <w:t>- Trường hợp 2: Bậy giờ thì AI đỏ thông minh hơn được 1 chút, nhưng vẫn chưa đủ để có thể thắng được trò chơi cho dù có được đi trước đi nữa.</w:t>
      </w:r>
    </w:p>
    <w:p w14:paraId="70E681F5" w14:textId="77777777" w:rsidR="00636F23" w:rsidRDefault="00636F23" w:rsidP="00636F23">
      <w:pPr>
        <w:autoSpaceDE w:val="0"/>
        <w:autoSpaceDN w:val="0"/>
        <w:adjustRightInd w:val="0"/>
        <w:jc w:val="both"/>
        <w:rPr>
          <w:sz w:val="26"/>
          <w:szCs w:val="26"/>
        </w:rPr>
      </w:pPr>
    </w:p>
    <w:p w14:paraId="56148CC0" w14:textId="77777777" w:rsidR="00636F23" w:rsidRDefault="00636F23" w:rsidP="00636F23">
      <w:pPr>
        <w:autoSpaceDE w:val="0"/>
        <w:autoSpaceDN w:val="0"/>
        <w:adjustRightInd w:val="0"/>
        <w:jc w:val="both"/>
        <w:rPr>
          <w:sz w:val="26"/>
          <w:szCs w:val="26"/>
        </w:rPr>
      </w:pPr>
      <w:r>
        <w:rPr>
          <w:sz w:val="26"/>
          <w:szCs w:val="26"/>
        </w:rPr>
        <w:t>- Trường hợp 3: Trong trường hợp này xảy ra 1 điều đặc biệt là trò chơi được hòa, không ai thắng, điều này xảy ra chỉ khi AI đỏ đi trước với độ nhìn trước 3 đánh với AI vàng với độ nhìn trước là 5.</w:t>
      </w:r>
    </w:p>
    <w:p w14:paraId="6D6883D4" w14:textId="77777777" w:rsidR="00636F23" w:rsidRDefault="00636F23" w:rsidP="00636F23">
      <w:pPr>
        <w:autoSpaceDE w:val="0"/>
        <w:autoSpaceDN w:val="0"/>
        <w:adjustRightInd w:val="0"/>
        <w:jc w:val="both"/>
        <w:rPr>
          <w:sz w:val="26"/>
          <w:szCs w:val="26"/>
        </w:rPr>
      </w:pPr>
    </w:p>
    <w:p w14:paraId="5D96534D" w14:textId="77777777" w:rsidR="00636F23" w:rsidRDefault="00636F23" w:rsidP="00636F23">
      <w:pPr>
        <w:autoSpaceDE w:val="0"/>
        <w:autoSpaceDN w:val="0"/>
        <w:adjustRightInd w:val="0"/>
        <w:jc w:val="both"/>
        <w:rPr>
          <w:sz w:val="26"/>
          <w:szCs w:val="26"/>
        </w:rPr>
      </w:pPr>
      <w:r>
        <w:rPr>
          <w:sz w:val="26"/>
          <w:szCs w:val="26"/>
        </w:rPr>
        <w:t>-</w:t>
      </w:r>
      <w:r>
        <w:rPr>
          <w:sz w:val="26"/>
          <w:szCs w:val="26"/>
        </w:rPr>
        <w:tab/>
        <w:t>Trường hợp 4: Khi 2 AI có cùng một độ sâu nhìn trước của Minimax, thì trò chơi sẽ trở thành ai đi trước, người đó sẽ thắng.</w:t>
      </w:r>
    </w:p>
    <w:p w14:paraId="6B069167" w14:textId="77777777" w:rsidR="00636F23" w:rsidRDefault="00636F23" w:rsidP="00636F23">
      <w:pPr>
        <w:autoSpaceDE w:val="0"/>
        <w:autoSpaceDN w:val="0"/>
        <w:adjustRightInd w:val="0"/>
        <w:jc w:val="both"/>
        <w:rPr>
          <w:sz w:val="26"/>
          <w:szCs w:val="26"/>
        </w:rPr>
      </w:pPr>
    </w:p>
    <w:p w14:paraId="760513DA" w14:textId="77777777" w:rsidR="00636F23" w:rsidRDefault="00636F23" w:rsidP="00636F23">
      <w:pPr>
        <w:autoSpaceDE w:val="0"/>
        <w:autoSpaceDN w:val="0"/>
        <w:adjustRightInd w:val="0"/>
        <w:jc w:val="both"/>
        <w:rPr>
          <w:sz w:val="26"/>
          <w:szCs w:val="26"/>
        </w:rPr>
      </w:pPr>
      <w:r>
        <w:rPr>
          <w:sz w:val="26"/>
          <w:szCs w:val="26"/>
        </w:rPr>
        <w:t>- Trường hợp 5: Đây là trường hợp tiểu điểm để chứng minh độ quan trọng của việc đi trước trong trò chơi Connect – 4, máy được ngẫu nhiên chọn màu nào đi trước, nhưng khi màu nào đi trước, màu đó sẽ luôn thắng vì lợi thể của việc đi trước trong trò chơi Connect – 4 này.</w:t>
      </w:r>
    </w:p>
    <w:p w14:paraId="3BD780B7" w14:textId="77777777" w:rsidR="00636F23" w:rsidRDefault="00636F23" w:rsidP="00636F23">
      <w:pPr>
        <w:autoSpaceDE w:val="0"/>
        <w:autoSpaceDN w:val="0"/>
        <w:adjustRightInd w:val="0"/>
        <w:jc w:val="both"/>
        <w:rPr>
          <w:sz w:val="26"/>
          <w:szCs w:val="26"/>
        </w:rPr>
      </w:pPr>
    </w:p>
    <w:p w14:paraId="5571C352" w14:textId="77777777" w:rsidR="00636F23" w:rsidRDefault="00636F23" w:rsidP="00636F23">
      <w:pPr>
        <w:autoSpaceDE w:val="0"/>
        <w:autoSpaceDN w:val="0"/>
        <w:adjustRightInd w:val="0"/>
        <w:jc w:val="both"/>
        <w:rPr>
          <w:sz w:val="26"/>
          <w:szCs w:val="26"/>
        </w:rPr>
      </w:pPr>
      <w:r>
        <w:rPr>
          <w:sz w:val="26"/>
          <w:szCs w:val="26"/>
        </w:rPr>
        <w:t>* Nhận xét tổng quan:</w:t>
      </w:r>
    </w:p>
    <w:p w14:paraId="085F0EA3" w14:textId="77777777" w:rsidR="00636F23" w:rsidRDefault="00636F23" w:rsidP="00636F23">
      <w:pPr>
        <w:autoSpaceDE w:val="0"/>
        <w:autoSpaceDN w:val="0"/>
        <w:adjustRightInd w:val="0"/>
        <w:jc w:val="both"/>
        <w:rPr>
          <w:sz w:val="26"/>
          <w:szCs w:val="26"/>
        </w:rPr>
      </w:pPr>
      <w:r>
        <w:rPr>
          <w:sz w:val="26"/>
          <w:szCs w:val="26"/>
        </w:rPr>
        <w:tab/>
      </w:r>
      <w:r>
        <w:rPr>
          <w:sz w:val="26"/>
          <w:szCs w:val="26"/>
        </w:rPr>
        <w:tab/>
        <w:t>+</w:t>
      </w:r>
      <w:r>
        <w:rPr>
          <w:sz w:val="26"/>
          <w:szCs w:val="26"/>
        </w:rPr>
        <w:tab/>
        <w:t>Qua nhiều lần thử nghiệm cho 2 AI với thuật toán Minimax hoặc Alpha-Beta pruning chơi với nhau, thi ta nhận ra được là 2 AI, chúng chơi với nhau một cách rất khô khan, nghĩa là kết quả lần này sẽ sẽ giống với lần trước nếu cùng đi trước, hoặc là cũng là đi sau, nó sẽ không thay đổi chiến lược chơi kể cả khi thua trận.</w:t>
      </w:r>
    </w:p>
    <w:p w14:paraId="41C141A1" w14:textId="77777777" w:rsidR="00636F23" w:rsidRDefault="00636F23" w:rsidP="00636F23">
      <w:pPr>
        <w:autoSpaceDE w:val="0"/>
        <w:autoSpaceDN w:val="0"/>
        <w:adjustRightInd w:val="0"/>
        <w:jc w:val="both"/>
        <w:rPr>
          <w:sz w:val="26"/>
          <w:szCs w:val="26"/>
        </w:rPr>
      </w:pPr>
      <w:r>
        <w:rPr>
          <w:sz w:val="26"/>
          <w:szCs w:val="26"/>
        </w:rPr>
        <w:tab/>
        <w:t>+</w:t>
      </w:r>
      <w:r>
        <w:rPr>
          <w:sz w:val="26"/>
          <w:szCs w:val="26"/>
        </w:rPr>
        <w:tab/>
        <w:t>Nước đi đầu tiên là rất quan trọng, đa phần là AI nào mà được đi đầu tiên, kể cả chỉ nhìn trước được ít chiều sâu trong thuật toán Minimax, vẫn sẽ là người thắng cuộc, tệ nhất là hòa với AI sau, nên vì vậy, nếu ta là người chơi hoàn hảo đánh với 1 AI cố độ nhìn trước với chiều sâu là 100 cho đi nữa, thì tệ nhất thì ta chỉ có hòa, chứ không bao giờ có thể thua được, điều này cũng sẽ đúng nếu ngược lại.</w:t>
      </w:r>
    </w:p>
    <w:p w14:paraId="2DFFA318" w14:textId="2259FB16" w:rsidR="00636F23" w:rsidRPr="008423F4" w:rsidRDefault="00636F23" w:rsidP="00636F23">
      <w:pPr>
        <w:autoSpaceDE w:val="0"/>
        <w:autoSpaceDN w:val="0"/>
        <w:adjustRightInd w:val="0"/>
        <w:jc w:val="both"/>
        <w:rPr>
          <w:sz w:val="26"/>
          <w:szCs w:val="26"/>
        </w:rPr>
      </w:pPr>
      <w:r>
        <w:rPr>
          <w:sz w:val="26"/>
          <w:szCs w:val="26"/>
        </w:rPr>
        <w:tab/>
        <w:t>+</w:t>
      </w:r>
      <w:r>
        <w:rPr>
          <w:sz w:val="26"/>
          <w:szCs w:val="26"/>
        </w:rPr>
        <w:tab/>
        <w:t>Chiều sâu nhìn trước của thuật toán Minimax mà AI sử dụng để giải cho trò chơi Connect – 4 này không quan trong lắm như ban đầu chúng tôi nghĩ.</w:t>
      </w:r>
    </w:p>
    <w:p w14:paraId="059F4F9B" w14:textId="66FF5AA1" w:rsidR="00733504" w:rsidRPr="00F7541A" w:rsidRDefault="00733504" w:rsidP="00BD2363">
      <w:pPr>
        <w:rPr>
          <w:sz w:val="26"/>
          <w:szCs w:val="26"/>
          <w:lang w:val="vi-VN"/>
        </w:rPr>
      </w:pPr>
      <w:r>
        <w:rPr>
          <w:sz w:val="26"/>
          <w:szCs w:val="26"/>
          <w:lang w:val="vi-VN"/>
        </w:rPr>
        <w:t xml:space="preserve"> </w:t>
      </w:r>
    </w:p>
    <w:p w14:paraId="043E66BE" w14:textId="68F8394C" w:rsidR="00F77F5C" w:rsidRPr="002F7530" w:rsidRDefault="00F77F5C" w:rsidP="00715D65">
      <w:pPr>
        <w:jc w:val="center"/>
        <w:rPr>
          <w:sz w:val="26"/>
          <w:szCs w:val="26"/>
        </w:rPr>
      </w:pPr>
    </w:p>
    <w:p w14:paraId="59E024FC" w14:textId="6076D50E" w:rsidR="008C576F" w:rsidRPr="0008459C" w:rsidRDefault="00F77F5C" w:rsidP="0008459C">
      <w:pPr>
        <w:pStyle w:val="ListParagraph"/>
        <w:numPr>
          <w:ilvl w:val="0"/>
          <w:numId w:val="7"/>
        </w:numPr>
        <w:jc w:val="center"/>
        <w:rPr>
          <w:sz w:val="26"/>
          <w:szCs w:val="26"/>
        </w:rPr>
      </w:pPr>
      <w:r w:rsidRPr="002F7530">
        <w:rPr>
          <w:sz w:val="26"/>
          <w:szCs w:val="26"/>
        </w:rPr>
        <w:t>FUTURE</w:t>
      </w:r>
      <w:r w:rsidRPr="002F7530">
        <w:rPr>
          <w:sz w:val="26"/>
          <w:szCs w:val="26"/>
          <w:lang w:val="vi-VN"/>
        </w:rPr>
        <w:t xml:space="preserve"> WORK</w:t>
      </w:r>
    </w:p>
    <w:p w14:paraId="701B3A90" w14:textId="7D73ADD1" w:rsidR="002B5847" w:rsidRDefault="000E1B88" w:rsidP="0090741F">
      <w:pPr>
        <w:ind w:firstLine="202"/>
        <w:jc w:val="both"/>
        <w:rPr>
          <w:sz w:val="26"/>
          <w:szCs w:val="26"/>
          <w:lang w:val="vi-VN"/>
        </w:rPr>
      </w:pPr>
      <w:r>
        <w:rPr>
          <w:sz w:val="26"/>
          <w:szCs w:val="26"/>
          <w:lang w:val="vi-VN"/>
        </w:rPr>
        <w:t>Đối với nhưng việc làm sau này có thể cải hiện và nâng cao hơn cho trò chơi Connect 4 có AI. Chúng tôi có thể cải thiện phần code của game bằng cách loại bỏ nhưng dòng code lặp lại, tạo ra nhiều hàm có thể đọc dể hiểu code một cách rõ ràng hơn. Và có thể thử một số thuật toán khác ngoài Minimax, ví dụ như là Expectiminimax, Negamax,.. và so sánh độ hiệu quả của chúng với lại Minimax.</w:t>
      </w:r>
    </w:p>
    <w:p w14:paraId="71A6D8B5" w14:textId="4E90035D" w:rsidR="000E1B88" w:rsidRPr="00A564E6" w:rsidRDefault="00472218" w:rsidP="0090741F">
      <w:pPr>
        <w:ind w:firstLine="202"/>
        <w:jc w:val="both"/>
        <w:rPr>
          <w:sz w:val="26"/>
          <w:szCs w:val="26"/>
          <w:lang w:val="vi-VN"/>
        </w:rPr>
      </w:pPr>
      <w:r>
        <w:rPr>
          <w:sz w:val="26"/>
          <w:szCs w:val="26"/>
          <w:lang w:val="vi-VN"/>
        </w:rPr>
        <w:t>Ngoài ra</w:t>
      </w:r>
      <w:r w:rsidR="000E1B88">
        <w:rPr>
          <w:sz w:val="26"/>
          <w:szCs w:val="26"/>
          <w:lang w:val="vi-VN"/>
        </w:rPr>
        <w:t xml:space="preserve">, </w:t>
      </w:r>
      <w:r>
        <w:rPr>
          <w:sz w:val="26"/>
          <w:szCs w:val="26"/>
          <w:lang w:val="vi-VN"/>
        </w:rPr>
        <w:t xml:space="preserve">thêm một số cải tiến nhất định có thể được thực hiện cho chính bản thân nó là AI trong </w:t>
      </w:r>
      <w:r>
        <w:rPr>
          <w:sz w:val="26"/>
          <w:szCs w:val="26"/>
          <w:lang w:val="vi-VN"/>
        </w:rPr>
        <w:lastRenderedPageBreak/>
        <w:t xml:space="preserve">thực tế, để làm cho AI thông minh hơn. Ví dụ có thể kể đến: khi bật chế độ  phòng thủ hoặc tấn công, trong đó AI sẽ thực hiện các bước tấn công hoặc phòng thủ tùy thuộc nó đang rơi vào thế thắng hay là thua. Bên cạnh đó, có thể triển khai nhiều tính năng giao diện người dùng, cải thiện chất lượng </w:t>
      </w:r>
      <w:r w:rsidR="0008459C">
        <w:rPr>
          <w:sz w:val="26"/>
          <w:szCs w:val="26"/>
          <w:lang w:val="vi-VN"/>
        </w:rPr>
        <w:t>về độ dễ tiếp cận, chẳng hạn như là xây dựng GUI để cho phép người chơi có thể dễ dàng nhập hành động của mình, hoặc là nhận một tin nhắn một khi trò chơi kết thúc.</w:t>
      </w:r>
    </w:p>
    <w:p w14:paraId="65E5CF61" w14:textId="77777777" w:rsidR="005D72BB" w:rsidRPr="002F7530" w:rsidRDefault="005D72BB" w:rsidP="00690AD7">
      <w:pPr>
        <w:pStyle w:val="Text"/>
        <w:ind w:firstLine="0"/>
        <w:rPr>
          <w:sz w:val="26"/>
          <w:szCs w:val="26"/>
        </w:rPr>
      </w:pPr>
    </w:p>
    <w:p w14:paraId="22C25486" w14:textId="50E59B02" w:rsidR="00770349" w:rsidRPr="002F7530" w:rsidRDefault="00E97402" w:rsidP="00770349">
      <w:pPr>
        <w:pStyle w:val="Heading1"/>
        <w:numPr>
          <w:ilvl w:val="0"/>
          <w:numId w:val="7"/>
        </w:numPr>
        <w:rPr>
          <w:sz w:val="26"/>
          <w:szCs w:val="26"/>
        </w:rPr>
      </w:pPr>
      <w:r w:rsidRPr="002F7530">
        <w:rPr>
          <w:sz w:val="26"/>
          <w:szCs w:val="26"/>
        </w:rPr>
        <w:t>Conclusion</w:t>
      </w:r>
    </w:p>
    <w:p w14:paraId="777DBA5D" w14:textId="5DAAEE04" w:rsidR="0008459C" w:rsidRDefault="0008459C" w:rsidP="0008459C">
      <w:pPr>
        <w:ind w:firstLine="202"/>
        <w:jc w:val="both"/>
        <w:rPr>
          <w:sz w:val="26"/>
          <w:szCs w:val="26"/>
          <w:lang w:val="vi-VN"/>
        </w:rPr>
      </w:pPr>
      <w:r>
        <w:rPr>
          <w:sz w:val="26"/>
          <w:szCs w:val="26"/>
        </w:rPr>
        <w:t>Kết</w:t>
      </w:r>
      <w:r>
        <w:rPr>
          <w:sz w:val="26"/>
          <w:szCs w:val="26"/>
          <w:lang w:val="vi-VN"/>
        </w:rPr>
        <w:t xml:space="preserve"> quả của chúng tôi cho thấy rằng bằng việc gia tăng chiều sâu của thuật toán Minimax có thể nhìn trước được, làm tăng tỉ lệ thắng cho AI, và khi đi trước cũng tăng tỉ lệ cơ hội thắng nhưng không được nhiều cho lắm.</w:t>
      </w:r>
    </w:p>
    <w:p w14:paraId="017A09D1" w14:textId="2197808A" w:rsidR="0008459C" w:rsidRDefault="0008459C" w:rsidP="00204ED7">
      <w:pPr>
        <w:jc w:val="both"/>
        <w:rPr>
          <w:sz w:val="26"/>
          <w:szCs w:val="26"/>
          <w:lang w:val="vi-VN"/>
        </w:rPr>
      </w:pPr>
      <w:r>
        <w:rPr>
          <w:sz w:val="26"/>
          <w:szCs w:val="26"/>
          <w:lang w:val="vi-VN"/>
        </w:rPr>
        <w:tab/>
        <w:t xml:space="preserve">Và </w:t>
      </w:r>
      <w:r w:rsidR="004517D2">
        <w:rPr>
          <w:sz w:val="26"/>
          <w:szCs w:val="26"/>
          <w:lang w:val="vi-VN"/>
        </w:rPr>
        <w:t>chúng ta cũng không quên rằng tầm quan trọng của Alpha-Beta Pruning là biết bao nhiêu, bởi vì hiệu suất sẽ được tăng lên rất đáng kể khi sử dụng Alpha-Beta, làm tăng tốc độ xử lí của thuật toán.</w:t>
      </w:r>
    </w:p>
    <w:p w14:paraId="4C2AF83D" w14:textId="5D3711DF" w:rsidR="004517D2" w:rsidRPr="0008459C" w:rsidRDefault="004517D2" w:rsidP="00204ED7">
      <w:pPr>
        <w:jc w:val="both"/>
        <w:rPr>
          <w:sz w:val="26"/>
          <w:szCs w:val="26"/>
          <w:lang w:val="vi-VN"/>
        </w:rPr>
      </w:pPr>
      <w:r>
        <w:rPr>
          <w:sz w:val="26"/>
          <w:szCs w:val="26"/>
          <w:lang w:val="vi-VN"/>
        </w:rPr>
        <w:tab/>
        <w:t>Trong khi làm bài báo cáo này, chúng tôi đã có thể cải thiện thêm được nhiều kiến thức về Python, và đã học hỏi được nhiều chiến lược chiến thắng trong trò chơi Connect 4. Chúng tôi cũng nhận thấy rằng phải cần rất nhiều công sức để thực hiện một bài báo cáo khoa học, và có thể cải thiện được kĩ năng này trong tương lai.</w:t>
      </w:r>
    </w:p>
    <w:p w14:paraId="06FA8475" w14:textId="77777777" w:rsidR="002F7530" w:rsidRPr="002F7530" w:rsidRDefault="002F7530" w:rsidP="00204ED7">
      <w:pPr>
        <w:jc w:val="both"/>
        <w:rPr>
          <w:sz w:val="26"/>
          <w:szCs w:val="26"/>
        </w:rPr>
      </w:pPr>
    </w:p>
    <w:p w14:paraId="413E239E" w14:textId="189489CB" w:rsidR="0090546C" w:rsidRPr="00AD145B" w:rsidRDefault="00E97402" w:rsidP="00AD145B">
      <w:pPr>
        <w:pStyle w:val="Style1"/>
        <w:numPr>
          <w:ilvl w:val="0"/>
          <w:numId w:val="7"/>
        </w:numPr>
        <w:rPr>
          <w:sz w:val="26"/>
          <w:szCs w:val="26"/>
        </w:rPr>
      </w:pPr>
      <w:r w:rsidRPr="002F7530">
        <w:rPr>
          <w:sz w:val="26"/>
          <w:szCs w:val="26"/>
        </w:rPr>
        <w:t>Acknowledgment</w:t>
      </w:r>
    </w:p>
    <w:p w14:paraId="4FC2930B" w14:textId="29AC8FCA" w:rsidR="004517D2" w:rsidRPr="004517D2" w:rsidRDefault="004517D2" w:rsidP="004517D2">
      <w:pPr>
        <w:pStyle w:val="Text"/>
        <w:rPr>
          <w:sz w:val="26"/>
          <w:szCs w:val="26"/>
          <w:lang w:val="vi-VN"/>
        </w:rPr>
      </w:pPr>
      <w:r>
        <w:rPr>
          <w:sz w:val="26"/>
          <w:szCs w:val="26"/>
        </w:rPr>
        <w:t>Chúng</w:t>
      </w:r>
      <w:r>
        <w:rPr>
          <w:sz w:val="26"/>
          <w:szCs w:val="26"/>
          <w:lang w:val="vi-VN"/>
        </w:rPr>
        <w:t xml:space="preserve"> tôi muốn cảm ơn Keith Galli từ Youtbe đã giải thích cho chúng tôi hiểu </w:t>
      </w:r>
      <w:r w:rsidR="00532C88">
        <w:rPr>
          <w:sz w:val="26"/>
          <w:szCs w:val="26"/>
          <w:lang w:val="vi-VN"/>
        </w:rPr>
        <w:t xml:space="preserve">Connect-Four </w:t>
      </w:r>
      <w:r>
        <w:rPr>
          <w:sz w:val="26"/>
          <w:szCs w:val="26"/>
          <w:lang w:val="vi-VN"/>
        </w:rPr>
        <w:t xml:space="preserve"> AI </w:t>
      </w:r>
      <w:r w:rsidR="00532C88">
        <w:rPr>
          <w:sz w:val="26"/>
          <w:szCs w:val="26"/>
          <w:lang w:val="vi-VN"/>
        </w:rPr>
        <w:t>hoạt động bằng cách nào và Gilles Vandewile với những thông tin về Connect-Four aI</w:t>
      </w:r>
    </w:p>
    <w:p w14:paraId="3EE16077" w14:textId="77777777" w:rsidR="0090546C" w:rsidRPr="0090546C" w:rsidRDefault="0090546C" w:rsidP="0090546C">
      <w:pPr>
        <w:pStyle w:val="Text"/>
        <w:rPr>
          <w:sz w:val="26"/>
          <w:szCs w:val="26"/>
        </w:rPr>
      </w:pPr>
    </w:p>
    <w:p w14:paraId="44A43A57" w14:textId="5BB8D4F2" w:rsidR="00C075EF" w:rsidRPr="0090546C" w:rsidRDefault="002B5847" w:rsidP="0090546C">
      <w:pPr>
        <w:pStyle w:val="Style1"/>
        <w:numPr>
          <w:ilvl w:val="0"/>
          <w:numId w:val="7"/>
        </w:numPr>
        <w:rPr>
          <w:sz w:val="26"/>
          <w:szCs w:val="26"/>
        </w:rPr>
      </w:pPr>
      <w:r w:rsidRPr="002F7530">
        <w:rPr>
          <w:sz w:val="26"/>
          <w:szCs w:val="26"/>
        </w:rPr>
        <w:t>Reference</w:t>
      </w:r>
    </w:p>
    <w:p w14:paraId="5B6FF0FC" w14:textId="04D12A0F" w:rsidR="00BE3F72" w:rsidRPr="00532C88" w:rsidRDefault="00532C88" w:rsidP="006B4D18">
      <w:pPr>
        <w:pStyle w:val="Text"/>
        <w:ind w:firstLine="144"/>
        <w:rPr>
          <w:sz w:val="26"/>
          <w:szCs w:val="26"/>
          <w:lang w:val="vi-VN"/>
        </w:rPr>
      </w:pPr>
      <w:r>
        <w:rPr>
          <w:sz w:val="26"/>
          <w:szCs w:val="26"/>
        </w:rPr>
        <w:t>Thông</w:t>
      </w:r>
      <w:r>
        <w:rPr>
          <w:sz w:val="26"/>
          <w:szCs w:val="26"/>
          <w:lang w:val="vi-VN"/>
        </w:rPr>
        <w:t xml:space="preserve"> tin về Connect-Four từ các trang web sau:</w:t>
      </w:r>
    </w:p>
    <w:p w14:paraId="0D09F908" w14:textId="0A541DF0" w:rsidR="00BE3F72" w:rsidRPr="002F7530" w:rsidRDefault="00137AF5" w:rsidP="00BE3F72">
      <w:pPr>
        <w:pStyle w:val="Text"/>
        <w:ind w:firstLine="144"/>
        <w:rPr>
          <w:rStyle w:val="Hyperlink"/>
          <w:sz w:val="26"/>
          <w:szCs w:val="26"/>
        </w:rPr>
      </w:pPr>
      <w:hyperlink r:id="rId32" w:history="1">
        <w:r w:rsidR="006B4D18" w:rsidRPr="002F7530">
          <w:rPr>
            <w:rStyle w:val="Hyperlink"/>
            <w:sz w:val="26"/>
            <w:szCs w:val="26"/>
          </w:rPr>
          <w:t>http://en.wikipedia.org/wiki/Connect_Four</w:t>
        </w:r>
      </w:hyperlink>
    </w:p>
    <w:p w14:paraId="4B1BCD25" w14:textId="05A11242" w:rsidR="006B4D18" w:rsidRPr="002F7530" w:rsidRDefault="00137AF5" w:rsidP="00BE3F72">
      <w:pPr>
        <w:pStyle w:val="Text"/>
        <w:ind w:firstLine="144"/>
        <w:rPr>
          <w:sz w:val="26"/>
          <w:szCs w:val="26"/>
        </w:rPr>
      </w:pPr>
      <w:hyperlink r:id="rId33" w:history="1">
        <w:r w:rsidR="006B4D18" w:rsidRPr="002F7530">
          <w:rPr>
            <w:rStyle w:val="Hyperlink"/>
            <w:sz w:val="26"/>
            <w:szCs w:val="26"/>
          </w:rPr>
          <w:t>https://en.wikipedia.org/wiki/Minimax</w:t>
        </w:r>
      </w:hyperlink>
    </w:p>
    <w:p w14:paraId="1B8C7B71" w14:textId="405D7EE0" w:rsidR="006B4D18" w:rsidRPr="00E23C85" w:rsidRDefault="00137AF5" w:rsidP="00BE3F72">
      <w:pPr>
        <w:pStyle w:val="Text"/>
        <w:ind w:firstLine="144"/>
        <w:rPr>
          <w:sz w:val="24"/>
          <w:szCs w:val="24"/>
        </w:rPr>
      </w:pPr>
      <w:hyperlink r:id="rId34" w:history="1">
        <w:r w:rsidR="006B4D18" w:rsidRPr="00E23C85">
          <w:rPr>
            <w:rStyle w:val="Hyperlink"/>
            <w:sz w:val="24"/>
            <w:szCs w:val="24"/>
          </w:rPr>
          <w:t>https://en.wikipedia.org/wiki/Alpha%E2%80%93b</w:t>
        </w:r>
        <w:r w:rsidR="006B4D18" w:rsidRPr="00E23C85">
          <w:rPr>
            <w:rStyle w:val="Hyperlink"/>
            <w:sz w:val="24"/>
            <w:szCs w:val="24"/>
          </w:rPr>
          <w:t>eta_pruning</w:t>
        </w:r>
      </w:hyperlink>
    </w:p>
    <w:p w14:paraId="69E55A28" w14:textId="3B7D90EF" w:rsidR="005451E6" w:rsidRDefault="00532C88" w:rsidP="00BE3F72">
      <w:pPr>
        <w:pStyle w:val="Text"/>
        <w:ind w:firstLine="144"/>
        <w:rPr>
          <w:sz w:val="24"/>
          <w:szCs w:val="24"/>
          <w:lang w:val="vi-VN"/>
        </w:rPr>
      </w:pPr>
      <w:r>
        <w:rPr>
          <w:sz w:val="24"/>
          <w:szCs w:val="24"/>
        </w:rPr>
        <w:t>Thuật</w:t>
      </w:r>
      <w:r>
        <w:rPr>
          <w:sz w:val="24"/>
          <w:szCs w:val="24"/>
          <w:lang w:val="vi-VN"/>
        </w:rPr>
        <w:t xml:space="preserve"> toán Minimax:</w:t>
      </w:r>
    </w:p>
    <w:p w14:paraId="0B443C79" w14:textId="77777777" w:rsidR="00532C88" w:rsidRPr="002F7530" w:rsidRDefault="00137AF5" w:rsidP="00532C88">
      <w:pPr>
        <w:pStyle w:val="Text"/>
        <w:ind w:firstLine="144"/>
        <w:rPr>
          <w:sz w:val="26"/>
          <w:szCs w:val="26"/>
        </w:rPr>
      </w:pPr>
      <w:hyperlink r:id="rId35" w:history="1">
        <w:r w:rsidR="00532C88" w:rsidRPr="002F7530">
          <w:rPr>
            <w:rStyle w:val="Hyperlink"/>
            <w:sz w:val="26"/>
            <w:szCs w:val="26"/>
          </w:rPr>
          <w:t>https://en.wikipedia.org/wiki/Minimax</w:t>
        </w:r>
      </w:hyperlink>
    </w:p>
    <w:p w14:paraId="5B2DE8AE" w14:textId="24396B34" w:rsidR="00532C88" w:rsidRDefault="00532C88" w:rsidP="00BE3F72">
      <w:pPr>
        <w:pStyle w:val="Text"/>
        <w:ind w:firstLine="144"/>
        <w:rPr>
          <w:sz w:val="24"/>
          <w:szCs w:val="24"/>
          <w:lang w:val="vi-VN"/>
        </w:rPr>
      </w:pPr>
      <w:r>
        <w:rPr>
          <w:sz w:val="24"/>
          <w:szCs w:val="24"/>
          <w:lang w:val="vi-VN"/>
        </w:rPr>
        <w:t>Thuật toán Alpha-Beta Pruning :</w:t>
      </w:r>
    </w:p>
    <w:p w14:paraId="2660304E" w14:textId="77777777" w:rsidR="00532C88" w:rsidRPr="00E23C85" w:rsidRDefault="00137AF5" w:rsidP="00532C88">
      <w:pPr>
        <w:pStyle w:val="Text"/>
        <w:ind w:firstLine="144"/>
        <w:rPr>
          <w:sz w:val="24"/>
          <w:szCs w:val="24"/>
        </w:rPr>
      </w:pPr>
      <w:hyperlink r:id="rId36" w:history="1">
        <w:r w:rsidR="00532C88" w:rsidRPr="00E23C85">
          <w:rPr>
            <w:rStyle w:val="Hyperlink"/>
            <w:sz w:val="24"/>
            <w:szCs w:val="24"/>
          </w:rPr>
          <w:t>https://en.wikipedia.org/wiki/Alpha%E2%80%93beta_pruning</w:t>
        </w:r>
      </w:hyperlink>
    </w:p>
    <w:p w14:paraId="49D25DAA" w14:textId="77777777" w:rsidR="00532C88" w:rsidRPr="00532C88" w:rsidRDefault="00532C88" w:rsidP="00BE3F72">
      <w:pPr>
        <w:pStyle w:val="Text"/>
        <w:ind w:firstLine="144"/>
        <w:rPr>
          <w:sz w:val="24"/>
          <w:szCs w:val="24"/>
          <w:lang w:val="vi-VN"/>
        </w:rPr>
      </w:pPr>
    </w:p>
    <w:p w14:paraId="0DA6AFE6" w14:textId="1F73C37F" w:rsidR="00AD7F55" w:rsidRPr="00E23C85" w:rsidRDefault="005451E6" w:rsidP="00AD7F55">
      <w:pPr>
        <w:pStyle w:val="Text"/>
        <w:ind w:firstLine="144"/>
        <w:rPr>
          <w:sz w:val="24"/>
          <w:szCs w:val="24"/>
        </w:rPr>
      </w:pPr>
      <w:r w:rsidRPr="00E23C85">
        <w:rPr>
          <w:sz w:val="24"/>
          <w:szCs w:val="24"/>
        </w:rPr>
        <w:t xml:space="preserve"> Problem-Solving Methods in Artificial Intelligence by Nils J. Nilson. McGraw-Hill, 1971.</w:t>
      </w:r>
    </w:p>
    <w:p w14:paraId="371FAF50" w14:textId="61BE9EDD" w:rsidR="00AD7F55" w:rsidRPr="00E23C85" w:rsidRDefault="00AD7F55" w:rsidP="00AD7F55">
      <w:pPr>
        <w:pStyle w:val="Text"/>
        <w:ind w:firstLine="144"/>
        <w:rPr>
          <w:sz w:val="24"/>
          <w:szCs w:val="24"/>
        </w:rPr>
      </w:pPr>
      <w:r w:rsidRPr="00E23C85">
        <w:rPr>
          <w:sz w:val="24"/>
          <w:szCs w:val="24"/>
        </w:rPr>
        <w:t>Gilles Vandewiele, SemWeb/ML PhD student @ IDLab</w:t>
      </w:r>
    </w:p>
    <w:p w14:paraId="706BB3BA" w14:textId="6A76AD88" w:rsidR="0092516A" w:rsidRDefault="00137AF5" w:rsidP="002F7530">
      <w:pPr>
        <w:pStyle w:val="Text"/>
        <w:ind w:firstLine="144"/>
        <w:rPr>
          <w:rStyle w:val="Hyperlink"/>
          <w:sz w:val="24"/>
          <w:szCs w:val="24"/>
        </w:rPr>
      </w:pPr>
      <w:hyperlink r:id="rId37" w:history="1">
        <w:r w:rsidR="00AD7F55" w:rsidRPr="00E23C85">
          <w:rPr>
            <w:rStyle w:val="Hyperlink"/>
            <w:sz w:val="24"/>
            <w:szCs w:val="24"/>
          </w:rPr>
          <w:t>https://towardsdatascience.com/creating-the-perfect-connect-four-ai-bot-c165115557b0</w:t>
        </w:r>
      </w:hyperlink>
    </w:p>
    <w:p w14:paraId="152F2628" w14:textId="7A42EC51" w:rsidR="002F7530" w:rsidRPr="00E23C85" w:rsidRDefault="002F7530" w:rsidP="002F7530">
      <w:pPr>
        <w:pStyle w:val="Text"/>
        <w:ind w:firstLine="144"/>
        <w:rPr>
          <w:sz w:val="24"/>
          <w:szCs w:val="24"/>
        </w:rPr>
      </w:pPr>
    </w:p>
    <w:p w14:paraId="55276FC9" w14:textId="53F38C81" w:rsidR="0092516A" w:rsidRPr="0090546C" w:rsidRDefault="006B4D18" w:rsidP="0092516A">
      <w:pPr>
        <w:pStyle w:val="ReferenceHead"/>
        <w:numPr>
          <w:ilvl w:val="0"/>
          <w:numId w:val="8"/>
        </w:numPr>
        <w:rPr>
          <w:sz w:val="24"/>
          <w:szCs w:val="24"/>
        </w:rPr>
      </w:pPr>
      <w:r w:rsidRPr="00E23C85">
        <w:rPr>
          <w:sz w:val="24"/>
          <w:szCs w:val="24"/>
        </w:rPr>
        <w:t>Biography</w:t>
      </w:r>
    </w:p>
    <w:p w14:paraId="7919B7F0" w14:textId="77777777" w:rsidR="0090546C" w:rsidRDefault="0090546C" w:rsidP="0090546C">
      <w:pPr>
        <w:pStyle w:val="FigureCaption"/>
        <w:rPr>
          <w:b/>
          <w:bCs/>
          <w:sz w:val="24"/>
          <w:szCs w:val="24"/>
        </w:rPr>
      </w:pPr>
      <w:r w:rsidRPr="00E23C85">
        <w:rPr>
          <w:noProof/>
          <w:sz w:val="24"/>
          <w:szCs w:val="24"/>
        </w:rPr>
        <w:drawing>
          <wp:inline distT="0" distB="0" distL="0" distR="0" wp14:anchorId="702B4250" wp14:editId="7C3F0513">
            <wp:extent cx="95250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11BC9D4" w14:textId="2F005623" w:rsidR="00D81214" w:rsidRPr="00532C88" w:rsidRDefault="0090546C" w:rsidP="0090546C">
      <w:pPr>
        <w:pStyle w:val="FigureCaption"/>
        <w:rPr>
          <w:sz w:val="24"/>
          <w:szCs w:val="24"/>
          <w:lang w:val="vi-VN"/>
        </w:rPr>
      </w:pPr>
      <w:r w:rsidRPr="00E23C85">
        <w:rPr>
          <w:b/>
          <w:bCs/>
          <w:sz w:val="24"/>
          <w:szCs w:val="24"/>
        </w:rPr>
        <w:t xml:space="preserve">First A. Author, </w:t>
      </w:r>
      <w:r w:rsidR="00532C88">
        <w:rPr>
          <w:b/>
          <w:bCs/>
          <w:sz w:val="24"/>
          <w:szCs w:val="24"/>
        </w:rPr>
        <w:t>Vũ</w:t>
      </w:r>
      <w:r w:rsidRPr="00E23C85">
        <w:rPr>
          <w:b/>
          <w:bCs/>
          <w:sz w:val="24"/>
          <w:szCs w:val="24"/>
        </w:rPr>
        <w:t xml:space="preserve"> Minh Quang. </w:t>
      </w:r>
      <w:r w:rsidR="00532C88" w:rsidRPr="00532C88">
        <w:rPr>
          <w:sz w:val="24"/>
          <w:szCs w:val="24"/>
        </w:rPr>
        <w:t xml:space="preserve">Tác giả đã trở thành </w:t>
      </w:r>
      <w:r w:rsidR="00532C88">
        <w:rPr>
          <w:sz w:val="24"/>
          <w:szCs w:val="24"/>
        </w:rPr>
        <w:t>sinh</w:t>
      </w:r>
      <w:r w:rsidR="00532C88" w:rsidRPr="00532C88">
        <w:rPr>
          <w:sz w:val="24"/>
          <w:szCs w:val="24"/>
        </w:rPr>
        <w:t xml:space="preserve"> viên của Trường Đại học Công nghệ Thông tin, Đại học Quốc gia Thành phố Hồ Chí Minh, năm 2018, hiện là năm thứ 2, KHCL2018.3, Khoa học Máy tính. Tác giả </w:t>
      </w:r>
      <w:r w:rsidR="00532C88">
        <w:rPr>
          <w:sz w:val="24"/>
          <w:szCs w:val="24"/>
        </w:rPr>
        <w:t>tốt</w:t>
      </w:r>
      <w:r w:rsidR="00532C88">
        <w:rPr>
          <w:sz w:val="24"/>
          <w:szCs w:val="24"/>
          <w:lang w:val="vi-VN"/>
        </w:rPr>
        <w:t xml:space="preserve"> nghiệp </w:t>
      </w:r>
      <w:r w:rsidR="00532C88">
        <w:rPr>
          <w:sz w:val="24"/>
          <w:szCs w:val="24"/>
        </w:rPr>
        <w:t>từ</w:t>
      </w:r>
      <w:r w:rsidR="00532C88">
        <w:rPr>
          <w:sz w:val="24"/>
          <w:szCs w:val="24"/>
          <w:lang w:val="vi-VN"/>
        </w:rPr>
        <w:t xml:space="preserve"> trường Trung học Tân Phú</w:t>
      </w:r>
    </w:p>
    <w:p w14:paraId="46CFDD76" w14:textId="5B3938F2" w:rsidR="0037551B" w:rsidRDefault="0090546C" w:rsidP="002F7530">
      <w:pPr>
        <w:autoSpaceDE w:val="0"/>
        <w:autoSpaceDN w:val="0"/>
        <w:adjustRightInd w:val="0"/>
        <w:jc w:val="both"/>
      </w:pPr>
      <w:r w:rsidRPr="00E23C85">
        <w:rPr>
          <w:noProof/>
          <w:sz w:val="24"/>
          <w:szCs w:val="24"/>
        </w:rPr>
        <w:drawing>
          <wp:inline distT="0" distB="0" distL="0" distR="0" wp14:anchorId="137F314D" wp14:editId="49CE743A">
            <wp:extent cx="937260"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3D4A820B" w14:textId="329AF9FA" w:rsidR="0090546C" w:rsidRPr="0090546C" w:rsidRDefault="0090546C" w:rsidP="002F7530">
      <w:pPr>
        <w:autoSpaceDE w:val="0"/>
        <w:autoSpaceDN w:val="0"/>
        <w:adjustRightInd w:val="0"/>
        <w:jc w:val="both"/>
        <w:rPr>
          <w:sz w:val="26"/>
          <w:szCs w:val="26"/>
        </w:rPr>
      </w:pPr>
      <w:r w:rsidRPr="0090546C">
        <w:rPr>
          <w:b/>
          <w:sz w:val="26"/>
          <w:szCs w:val="26"/>
        </w:rPr>
        <w:t xml:space="preserve">Second A. Author, </w:t>
      </w:r>
      <w:r w:rsidR="00532C88">
        <w:rPr>
          <w:b/>
          <w:sz w:val="26"/>
          <w:szCs w:val="26"/>
        </w:rPr>
        <w:t>Nguyễn</w:t>
      </w:r>
      <w:r w:rsidRPr="0090546C">
        <w:rPr>
          <w:b/>
          <w:sz w:val="26"/>
          <w:szCs w:val="26"/>
        </w:rPr>
        <w:t xml:space="preserve"> </w:t>
      </w:r>
      <w:r w:rsidR="00532C88">
        <w:rPr>
          <w:b/>
          <w:sz w:val="26"/>
          <w:szCs w:val="26"/>
        </w:rPr>
        <w:t>Đức</w:t>
      </w:r>
      <w:r w:rsidRPr="0090546C">
        <w:rPr>
          <w:b/>
          <w:sz w:val="26"/>
          <w:szCs w:val="26"/>
        </w:rPr>
        <w:t xml:space="preserve"> </w:t>
      </w:r>
      <w:r w:rsidR="00532C88">
        <w:rPr>
          <w:b/>
          <w:sz w:val="26"/>
          <w:szCs w:val="26"/>
        </w:rPr>
        <w:t>Quốc</w:t>
      </w:r>
      <w:r w:rsidRPr="0090546C">
        <w:rPr>
          <w:sz w:val="26"/>
          <w:szCs w:val="26"/>
        </w:rPr>
        <w:t xml:space="preserve">. </w:t>
      </w:r>
      <w:r w:rsidR="00532C88" w:rsidRPr="00532C88">
        <w:rPr>
          <w:sz w:val="24"/>
          <w:szCs w:val="24"/>
        </w:rPr>
        <w:t xml:space="preserve">Tác giả đã trở thành </w:t>
      </w:r>
      <w:r w:rsidR="00532C88">
        <w:rPr>
          <w:sz w:val="24"/>
          <w:szCs w:val="24"/>
        </w:rPr>
        <w:t>sinh</w:t>
      </w:r>
      <w:r w:rsidR="00532C88" w:rsidRPr="00532C88">
        <w:rPr>
          <w:sz w:val="24"/>
          <w:szCs w:val="24"/>
        </w:rPr>
        <w:t xml:space="preserve"> viên của Trường Đại học Công nghệ Thông tin, Đại học Quốc gia Thành phố Hồ Chí Minh, năm 2018, hiện là năm thứ 2, KHCL2018.3, Khoa học Máy tính. Tác giả </w:t>
      </w:r>
      <w:r w:rsidR="00532C88">
        <w:rPr>
          <w:sz w:val="24"/>
          <w:szCs w:val="24"/>
        </w:rPr>
        <w:t>tốt</w:t>
      </w:r>
      <w:r w:rsidR="00532C88">
        <w:rPr>
          <w:sz w:val="24"/>
          <w:szCs w:val="24"/>
          <w:lang w:val="vi-VN"/>
        </w:rPr>
        <w:t xml:space="preserve"> nghiệp </w:t>
      </w:r>
      <w:r w:rsidR="00532C88">
        <w:rPr>
          <w:sz w:val="24"/>
          <w:szCs w:val="24"/>
        </w:rPr>
        <w:t>từ</w:t>
      </w:r>
      <w:r w:rsidR="00532C88">
        <w:rPr>
          <w:sz w:val="24"/>
          <w:szCs w:val="24"/>
          <w:lang w:val="vi-VN"/>
        </w:rPr>
        <w:t xml:space="preserve"> trường Trung học Tân Phú</w:t>
      </w:r>
    </w:p>
    <w:sectPr w:rsidR="0090546C" w:rsidRPr="0090546C" w:rsidSect="00143F2E">
      <w:headerReference w:type="even" r:id="rId40"/>
      <w:headerReference w:type="default" r:id="rId41"/>
      <w:footerReference w:type="even" r:id="rId42"/>
      <w:footerReference w:type="default" r:id="rId43"/>
      <w:headerReference w:type="first" r:id="rId44"/>
      <w:footerReference w:type="first" r:id="rId4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FE09D" w14:textId="77777777" w:rsidR="00FF5061" w:rsidRDefault="00FF5061">
      <w:r>
        <w:separator/>
      </w:r>
    </w:p>
  </w:endnote>
  <w:endnote w:type="continuationSeparator" w:id="0">
    <w:p w14:paraId="72F85F39" w14:textId="77777777" w:rsidR="00FF5061" w:rsidRDefault="00FF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B917E" w14:textId="77777777" w:rsidR="00137AF5" w:rsidRDefault="00137A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C215" w14:textId="77777777" w:rsidR="00137AF5" w:rsidRDefault="00137A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5C613" w14:textId="77777777" w:rsidR="00137AF5" w:rsidRDefault="00137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9F60D" w14:textId="77777777" w:rsidR="00FF5061" w:rsidRDefault="00FF5061"/>
  </w:footnote>
  <w:footnote w:type="continuationSeparator" w:id="0">
    <w:p w14:paraId="4ACD87DB" w14:textId="77777777" w:rsidR="00FF5061" w:rsidRDefault="00FF5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A1C76" w14:textId="77777777" w:rsidR="00137AF5" w:rsidRDefault="00137A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54F48" w14:textId="77777777" w:rsidR="00137AF5" w:rsidRDefault="00137AF5">
    <w:pPr>
      <w:framePr w:wrap="auto" w:vAnchor="text" w:hAnchor="margin" w:xAlign="right" w:y="1"/>
    </w:pPr>
    <w:r>
      <w:fldChar w:fldCharType="begin"/>
    </w:r>
    <w:r>
      <w:instrText xml:space="preserve">PAGE  </w:instrText>
    </w:r>
    <w:r>
      <w:fldChar w:fldCharType="separate"/>
    </w:r>
    <w:r>
      <w:rPr>
        <w:noProof/>
      </w:rPr>
      <w:t>1</w:t>
    </w:r>
    <w:r>
      <w:fldChar w:fldCharType="end"/>
    </w:r>
  </w:p>
  <w:p w14:paraId="27BC1363" w14:textId="1123B124" w:rsidR="00137AF5" w:rsidRPr="0069610A" w:rsidRDefault="00137AF5">
    <w:pPr>
      <w:ind w:right="360"/>
      <w:rPr>
        <w:lang w:val="vi-VN"/>
      </w:rPr>
    </w:pPr>
    <w:r>
      <w:rPr>
        <w:lang w:val="vi-V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A0F01" w14:textId="77777777" w:rsidR="00137AF5" w:rsidRDefault="00137A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D9878FF"/>
    <w:multiLevelType w:val="hybridMultilevel"/>
    <w:tmpl w:val="3DC62D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D1467"/>
    <w:multiLevelType w:val="hybridMultilevel"/>
    <w:tmpl w:val="CF28E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B52E7B"/>
    <w:multiLevelType w:val="hybridMultilevel"/>
    <w:tmpl w:val="77A6A5B8"/>
    <w:lvl w:ilvl="0" w:tplc="071E5BA0">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5" w15:restartNumberingAfterBreak="0">
    <w:nsid w:val="44331B57"/>
    <w:multiLevelType w:val="hybridMultilevel"/>
    <w:tmpl w:val="2252F6F8"/>
    <w:lvl w:ilvl="0" w:tplc="0E6A79E4">
      <w:start w:val="9"/>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6D1993"/>
    <w:multiLevelType w:val="hybridMultilevel"/>
    <w:tmpl w:val="3B6E3910"/>
    <w:lvl w:ilvl="0" w:tplc="DEE45848">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D509C"/>
    <w:multiLevelType w:val="hybridMultilevel"/>
    <w:tmpl w:val="10FE57EC"/>
    <w:lvl w:ilvl="0" w:tplc="3348DAF2">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1D480C"/>
    <w:multiLevelType w:val="hybridMultilevel"/>
    <w:tmpl w:val="4B3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AC0EF2"/>
    <w:multiLevelType w:val="hybridMultilevel"/>
    <w:tmpl w:val="515C88B0"/>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981D51"/>
    <w:multiLevelType w:val="hybridMultilevel"/>
    <w:tmpl w:val="EE04C046"/>
    <w:lvl w:ilvl="0" w:tplc="787EDAEA">
      <w:numFmt w:val="bullet"/>
      <w:lvlText w:val="-"/>
      <w:lvlJc w:val="left"/>
      <w:pPr>
        <w:ind w:left="504" w:hanging="360"/>
      </w:pPr>
      <w:rPr>
        <w:rFonts w:ascii="Times New Roman" w:eastAsia="Times New Roman" w:hAnsi="Times New Roman"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10"/>
  </w:num>
  <w:num w:numId="6">
    <w:abstractNumId w:val="6"/>
  </w:num>
  <w:num w:numId="7">
    <w:abstractNumId w:val="3"/>
  </w:num>
  <w:num w:numId="8">
    <w:abstractNumId w:val="5"/>
  </w:num>
  <w:num w:numId="9">
    <w:abstractNumId w:val="7"/>
  </w:num>
  <w:num w:numId="10">
    <w:abstractNumId w:val="2"/>
  </w:num>
  <w:num w:numId="1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692A"/>
    <w:rsid w:val="00017299"/>
    <w:rsid w:val="000216B3"/>
    <w:rsid w:val="00024C3F"/>
    <w:rsid w:val="00034923"/>
    <w:rsid w:val="00035352"/>
    <w:rsid w:val="00037AD6"/>
    <w:rsid w:val="00042E13"/>
    <w:rsid w:val="0004646D"/>
    <w:rsid w:val="0005618B"/>
    <w:rsid w:val="00073041"/>
    <w:rsid w:val="0008459C"/>
    <w:rsid w:val="00085D9E"/>
    <w:rsid w:val="00094DDE"/>
    <w:rsid w:val="000A0C2F"/>
    <w:rsid w:val="000A168B"/>
    <w:rsid w:val="000A22B4"/>
    <w:rsid w:val="000D2BDE"/>
    <w:rsid w:val="000E1B88"/>
    <w:rsid w:val="00104BB0"/>
    <w:rsid w:val="0010794E"/>
    <w:rsid w:val="0011378D"/>
    <w:rsid w:val="00113F26"/>
    <w:rsid w:val="00121341"/>
    <w:rsid w:val="0013337E"/>
    <w:rsid w:val="0013354F"/>
    <w:rsid w:val="00137AF5"/>
    <w:rsid w:val="001434EE"/>
    <w:rsid w:val="00143F2E"/>
    <w:rsid w:val="00144E72"/>
    <w:rsid w:val="00162741"/>
    <w:rsid w:val="001635A1"/>
    <w:rsid w:val="0017183C"/>
    <w:rsid w:val="00174127"/>
    <w:rsid w:val="00174E75"/>
    <w:rsid w:val="001768FF"/>
    <w:rsid w:val="001807E1"/>
    <w:rsid w:val="001901F9"/>
    <w:rsid w:val="001A12A1"/>
    <w:rsid w:val="001A60B1"/>
    <w:rsid w:val="001B16D8"/>
    <w:rsid w:val="001B2686"/>
    <w:rsid w:val="001B36B1"/>
    <w:rsid w:val="001D1226"/>
    <w:rsid w:val="001E7B7A"/>
    <w:rsid w:val="001F4C5C"/>
    <w:rsid w:val="00204478"/>
    <w:rsid w:val="00204ED7"/>
    <w:rsid w:val="002103DA"/>
    <w:rsid w:val="00214E2E"/>
    <w:rsid w:val="00216141"/>
    <w:rsid w:val="00217186"/>
    <w:rsid w:val="00217AB5"/>
    <w:rsid w:val="00231B3A"/>
    <w:rsid w:val="00236183"/>
    <w:rsid w:val="00236777"/>
    <w:rsid w:val="0024261A"/>
    <w:rsid w:val="002434A1"/>
    <w:rsid w:val="00263943"/>
    <w:rsid w:val="00267B35"/>
    <w:rsid w:val="00273BF4"/>
    <w:rsid w:val="002A6C62"/>
    <w:rsid w:val="002B5847"/>
    <w:rsid w:val="002D6D7E"/>
    <w:rsid w:val="002D7412"/>
    <w:rsid w:val="002E1F95"/>
    <w:rsid w:val="002F1A23"/>
    <w:rsid w:val="002F3513"/>
    <w:rsid w:val="002F7530"/>
    <w:rsid w:val="002F7910"/>
    <w:rsid w:val="00314F82"/>
    <w:rsid w:val="00320BD5"/>
    <w:rsid w:val="003427CE"/>
    <w:rsid w:val="00342BE1"/>
    <w:rsid w:val="003461E8"/>
    <w:rsid w:val="00354ADD"/>
    <w:rsid w:val="00360269"/>
    <w:rsid w:val="0037551B"/>
    <w:rsid w:val="00392DBA"/>
    <w:rsid w:val="003B67BC"/>
    <w:rsid w:val="003C3322"/>
    <w:rsid w:val="003C68C2"/>
    <w:rsid w:val="003C7C87"/>
    <w:rsid w:val="003D1EBF"/>
    <w:rsid w:val="003D3F5D"/>
    <w:rsid w:val="003D4CAE"/>
    <w:rsid w:val="003F26BD"/>
    <w:rsid w:val="003F52AD"/>
    <w:rsid w:val="004070CB"/>
    <w:rsid w:val="0043144F"/>
    <w:rsid w:val="00431BFA"/>
    <w:rsid w:val="004353CF"/>
    <w:rsid w:val="004517D2"/>
    <w:rsid w:val="004564B9"/>
    <w:rsid w:val="004631BC"/>
    <w:rsid w:val="00472218"/>
    <w:rsid w:val="004767BA"/>
    <w:rsid w:val="00484761"/>
    <w:rsid w:val="00484DD5"/>
    <w:rsid w:val="004A200C"/>
    <w:rsid w:val="004B558A"/>
    <w:rsid w:val="004B5CE5"/>
    <w:rsid w:val="004C1E16"/>
    <w:rsid w:val="004C2543"/>
    <w:rsid w:val="004D15CA"/>
    <w:rsid w:val="004D78C6"/>
    <w:rsid w:val="004E165B"/>
    <w:rsid w:val="004E19D7"/>
    <w:rsid w:val="004E3E4C"/>
    <w:rsid w:val="004F23A0"/>
    <w:rsid w:val="005003E3"/>
    <w:rsid w:val="005052CD"/>
    <w:rsid w:val="00520631"/>
    <w:rsid w:val="005232BF"/>
    <w:rsid w:val="00525243"/>
    <w:rsid w:val="00525FAD"/>
    <w:rsid w:val="00532C88"/>
    <w:rsid w:val="00535307"/>
    <w:rsid w:val="005451E6"/>
    <w:rsid w:val="00550A26"/>
    <w:rsid w:val="00550BF5"/>
    <w:rsid w:val="00567A70"/>
    <w:rsid w:val="005709CE"/>
    <w:rsid w:val="00592B05"/>
    <w:rsid w:val="00596A60"/>
    <w:rsid w:val="005A0742"/>
    <w:rsid w:val="005A0FFC"/>
    <w:rsid w:val="005A2A15"/>
    <w:rsid w:val="005C4FD6"/>
    <w:rsid w:val="005C6EA6"/>
    <w:rsid w:val="005D1B15"/>
    <w:rsid w:val="005D2824"/>
    <w:rsid w:val="005D4F1A"/>
    <w:rsid w:val="005D546F"/>
    <w:rsid w:val="005D72BB"/>
    <w:rsid w:val="005E692F"/>
    <w:rsid w:val="006056EC"/>
    <w:rsid w:val="006061EC"/>
    <w:rsid w:val="006208E8"/>
    <w:rsid w:val="0062114B"/>
    <w:rsid w:val="00623698"/>
    <w:rsid w:val="00625E96"/>
    <w:rsid w:val="00636F23"/>
    <w:rsid w:val="00647C09"/>
    <w:rsid w:val="00651F2C"/>
    <w:rsid w:val="00666FA2"/>
    <w:rsid w:val="00677C22"/>
    <w:rsid w:val="00685D0E"/>
    <w:rsid w:val="00690AD7"/>
    <w:rsid w:val="00693566"/>
    <w:rsid w:val="00693D5D"/>
    <w:rsid w:val="0069610A"/>
    <w:rsid w:val="006B4D18"/>
    <w:rsid w:val="006B7F03"/>
    <w:rsid w:val="006C0168"/>
    <w:rsid w:val="006C2792"/>
    <w:rsid w:val="006C371C"/>
    <w:rsid w:val="006C4331"/>
    <w:rsid w:val="006C725D"/>
    <w:rsid w:val="006C7307"/>
    <w:rsid w:val="006F116D"/>
    <w:rsid w:val="00707702"/>
    <w:rsid w:val="00715D65"/>
    <w:rsid w:val="00725B45"/>
    <w:rsid w:val="00733504"/>
    <w:rsid w:val="00735879"/>
    <w:rsid w:val="007530A3"/>
    <w:rsid w:val="0076355A"/>
    <w:rsid w:val="00770349"/>
    <w:rsid w:val="007707AB"/>
    <w:rsid w:val="007948EB"/>
    <w:rsid w:val="007950FD"/>
    <w:rsid w:val="007A4F28"/>
    <w:rsid w:val="007A7D60"/>
    <w:rsid w:val="007C4336"/>
    <w:rsid w:val="007C50DB"/>
    <w:rsid w:val="007C7329"/>
    <w:rsid w:val="007F7AA6"/>
    <w:rsid w:val="00805A1D"/>
    <w:rsid w:val="0081663F"/>
    <w:rsid w:val="008234F9"/>
    <w:rsid w:val="00823624"/>
    <w:rsid w:val="00830C47"/>
    <w:rsid w:val="00837E47"/>
    <w:rsid w:val="00842EFF"/>
    <w:rsid w:val="008518FE"/>
    <w:rsid w:val="00853894"/>
    <w:rsid w:val="0085659C"/>
    <w:rsid w:val="00861C44"/>
    <w:rsid w:val="00864212"/>
    <w:rsid w:val="00864995"/>
    <w:rsid w:val="00872026"/>
    <w:rsid w:val="00875B06"/>
    <w:rsid w:val="0087792E"/>
    <w:rsid w:val="008818B7"/>
    <w:rsid w:val="00883EAF"/>
    <w:rsid w:val="00885258"/>
    <w:rsid w:val="00892C3C"/>
    <w:rsid w:val="008A30C3"/>
    <w:rsid w:val="008A3C23"/>
    <w:rsid w:val="008C49CC"/>
    <w:rsid w:val="008C576F"/>
    <w:rsid w:val="008D1DFD"/>
    <w:rsid w:val="008D69E9"/>
    <w:rsid w:val="008E0645"/>
    <w:rsid w:val="008F594A"/>
    <w:rsid w:val="00904C7E"/>
    <w:rsid w:val="00904EF2"/>
    <w:rsid w:val="0090546C"/>
    <w:rsid w:val="0090741F"/>
    <w:rsid w:val="0091035B"/>
    <w:rsid w:val="0092516A"/>
    <w:rsid w:val="0094099A"/>
    <w:rsid w:val="00953E7D"/>
    <w:rsid w:val="00976C71"/>
    <w:rsid w:val="009A1F6E"/>
    <w:rsid w:val="009C45D1"/>
    <w:rsid w:val="009C7D17"/>
    <w:rsid w:val="009D2140"/>
    <w:rsid w:val="009E484E"/>
    <w:rsid w:val="009E52D0"/>
    <w:rsid w:val="009F2B77"/>
    <w:rsid w:val="009F40FB"/>
    <w:rsid w:val="009F4B45"/>
    <w:rsid w:val="00A22FCB"/>
    <w:rsid w:val="00A25B3B"/>
    <w:rsid w:val="00A40127"/>
    <w:rsid w:val="00A472F1"/>
    <w:rsid w:val="00A5237D"/>
    <w:rsid w:val="00A554A3"/>
    <w:rsid w:val="00A564E6"/>
    <w:rsid w:val="00A60913"/>
    <w:rsid w:val="00A700E4"/>
    <w:rsid w:val="00A758EA"/>
    <w:rsid w:val="00A83C68"/>
    <w:rsid w:val="00A906AA"/>
    <w:rsid w:val="00A91937"/>
    <w:rsid w:val="00A9434E"/>
    <w:rsid w:val="00A95C50"/>
    <w:rsid w:val="00AA6ABB"/>
    <w:rsid w:val="00AA7E0C"/>
    <w:rsid w:val="00AB79A6"/>
    <w:rsid w:val="00AC4850"/>
    <w:rsid w:val="00AC5400"/>
    <w:rsid w:val="00AD145B"/>
    <w:rsid w:val="00AD7F55"/>
    <w:rsid w:val="00AE0BAF"/>
    <w:rsid w:val="00B16DB5"/>
    <w:rsid w:val="00B267D7"/>
    <w:rsid w:val="00B47B59"/>
    <w:rsid w:val="00B51660"/>
    <w:rsid w:val="00B53F81"/>
    <w:rsid w:val="00B56C2B"/>
    <w:rsid w:val="00B65BD3"/>
    <w:rsid w:val="00B70469"/>
    <w:rsid w:val="00B707BE"/>
    <w:rsid w:val="00B72DD8"/>
    <w:rsid w:val="00B72E09"/>
    <w:rsid w:val="00B80E64"/>
    <w:rsid w:val="00B839BD"/>
    <w:rsid w:val="00B83BBF"/>
    <w:rsid w:val="00BD2363"/>
    <w:rsid w:val="00BE1B71"/>
    <w:rsid w:val="00BE3F72"/>
    <w:rsid w:val="00BF0C69"/>
    <w:rsid w:val="00BF629B"/>
    <w:rsid w:val="00BF655C"/>
    <w:rsid w:val="00C04A43"/>
    <w:rsid w:val="00C075EF"/>
    <w:rsid w:val="00C11E83"/>
    <w:rsid w:val="00C21759"/>
    <w:rsid w:val="00C2378A"/>
    <w:rsid w:val="00C2581A"/>
    <w:rsid w:val="00C26B8D"/>
    <w:rsid w:val="00C378A1"/>
    <w:rsid w:val="00C621D6"/>
    <w:rsid w:val="00C75907"/>
    <w:rsid w:val="00C82D86"/>
    <w:rsid w:val="00C855EA"/>
    <w:rsid w:val="00C907C9"/>
    <w:rsid w:val="00CB4B8D"/>
    <w:rsid w:val="00CC0DDA"/>
    <w:rsid w:val="00CC515D"/>
    <w:rsid w:val="00CD432E"/>
    <w:rsid w:val="00CD4BA6"/>
    <w:rsid w:val="00CD684F"/>
    <w:rsid w:val="00D06623"/>
    <w:rsid w:val="00D14C6B"/>
    <w:rsid w:val="00D5536F"/>
    <w:rsid w:val="00D56935"/>
    <w:rsid w:val="00D716BA"/>
    <w:rsid w:val="00D758C6"/>
    <w:rsid w:val="00D7612F"/>
    <w:rsid w:val="00D778CD"/>
    <w:rsid w:val="00D8075B"/>
    <w:rsid w:val="00D81214"/>
    <w:rsid w:val="00D90C10"/>
    <w:rsid w:val="00D92E96"/>
    <w:rsid w:val="00DA258C"/>
    <w:rsid w:val="00DA4345"/>
    <w:rsid w:val="00DC4924"/>
    <w:rsid w:val="00DD18A0"/>
    <w:rsid w:val="00DE07FA"/>
    <w:rsid w:val="00DE20DB"/>
    <w:rsid w:val="00DF2DDE"/>
    <w:rsid w:val="00DF77C8"/>
    <w:rsid w:val="00E00811"/>
    <w:rsid w:val="00E01667"/>
    <w:rsid w:val="00E23C85"/>
    <w:rsid w:val="00E36209"/>
    <w:rsid w:val="00E37AF9"/>
    <w:rsid w:val="00E420BB"/>
    <w:rsid w:val="00E50DF6"/>
    <w:rsid w:val="00E6336D"/>
    <w:rsid w:val="00E6366C"/>
    <w:rsid w:val="00E644FC"/>
    <w:rsid w:val="00E944C3"/>
    <w:rsid w:val="00E965C5"/>
    <w:rsid w:val="00E96A3A"/>
    <w:rsid w:val="00E97402"/>
    <w:rsid w:val="00E97B99"/>
    <w:rsid w:val="00EA3342"/>
    <w:rsid w:val="00EB2E9D"/>
    <w:rsid w:val="00EC09BA"/>
    <w:rsid w:val="00ED1E14"/>
    <w:rsid w:val="00EE6FFC"/>
    <w:rsid w:val="00EF10AC"/>
    <w:rsid w:val="00EF4701"/>
    <w:rsid w:val="00EF4D20"/>
    <w:rsid w:val="00EF564E"/>
    <w:rsid w:val="00EF5D7B"/>
    <w:rsid w:val="00F05C9A"/>
    <w:rsid w:val="00F07357"/>
    <w:rsid w:val="00F22198"/>
    <w:rsid w:val="00F26891"/>
    <w:rsid w:val="00F33D49"/>
    <w:rsid w:val="00F3438D"/>
    <w:rsid w:val="00F3481E"/>
    <w:rsid w:val="00F52755"/>
    <w:rsid w:val="00F577F6"/>
    <w:rsid w:val="00F62BDF"/>
    <w:rsid w:val="00F640AE"/>
    <w:rsid w:val="00F65266"/>
    <w:rsid w:val="00F751E1"/>
    <w:rsid w:val="00F7541A"/>
    <w:rsid w:val="00F77F5C"/>
    <w:rsid w:val="00F932B6"/>
    <w:rsid w:val="00FA4029"/>
    <w:rsid w:val="00FC0B7B"/>
    <w:rsid w:val="00FD347F"/>
    <w:rsid w:val="00FD48D8"/>
    <w:rsid w:val="00FE64AF"/>
    <w:rsid w:val="00FF1646"/>
    <w:rsid w:val="00FF5061"/>
    <w:rsid w:val="00FF6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49A8AD"/>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NormalWeb">
    <w:name w:val="Normal (Web)"/>
    <w:basedOn w:val="Normal"/>
    <w:uiPriority w:val="99"/>
    <w:unhideWhenUsed/>
    <w:rsid w:val="006C4331"/>
    <w:pPr>
      <w:spacing w:before="100" w:beforeAutospacing="1" w:after="100" w:afterAutospacing="1"/>
    </w:pPr>
    <w:rPr>
      <w:sz w:val="24"/>
      <w:szCs w:val="24"/>
    </w:rPr>
  </w:style>
  <w:style w:type="paragraph" w:styleId="ListParagraph">
    <w:name w:val="List Paragraph"/>
    <w:basedOn w:val="Normal"/>
    <w:uiPriority w:val="72"/>
    <w:qFormat/>
    <w:rsid w:val="00B267D7"/>
    <w:pPr>
      <w:ind w:left="720"/>
      <w:contextualSpacing/>
    </w:pPr>
  </w:style>
  <w:style w:type="paragraph" w:customStyle="1" w:styleId="ig">
    <w:name w:val="ig"/>
    <w:basedOn w:val="Normal"/>
    <w:rsid w:val="001635A1"/>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5451E6"/>
    <w:rPr>
      <w:color w:val="605E5C"/>
      <w:shd w:val="clear" w:color="auto" w:fill="E1DFDD"/>
    </w:rPr>
  </w:style>
  <w:style w:type="table" w:styleId="TableGrid">
    <w:name w:val="Table Grid"/>
    <w:basedOn w:val="TableNormal"/>
    <w:rsid w:val="0063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670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97770535">
      <w:bodyDiv w:val="1"/>
      <w:marLeft w:val="0"/>
      <w:marRight w:val="0"/>
      <w:marTop w:val="0"/>
      <w:marBottom w:val="0"/>
      <w:divBdr>
        <w:top w:val="none" w:sz="0" w:space="0" w:color="auto"/>
        <w:left w:val="none" w:sz="0" w:space="0" w:color="auto"/>
        <w:bottom w:val="none" w:sz="0" w:space="0" w:color="auto"/>
        <w:right w:val="none" w:sz="0" w:space="0" w:color="auto"/>
      </w:divBdr>
    </w:div>
    <w:div w:id="985862220">
      <w:bodyDiv w:val="1"/>
      <w:marLeft w:val="0"/>
      <w:marRight w:val="0"/>
      <w:marTop w:val="0"/>
      <w:marBottom w:val="0"/>
      <w:divBdr>
        <w:top w:val="none" w:sz="0" w:space="0" w:color="auto"/>
        <w:left w:val="none" w:sz="0" w:space="0" w:color="auto"/>
        <w:bottom w:val="none" w:sz="0" w:space="0" w:color="auto"/>
        <w:right w:val="none" w:sz="0" w:space="0" w:color="auto"/>
      </w:divBdr>
      <w:divsChild>
        <w:div w:id="560755107">
          <w:marLeft w:val="0"/>
          <w:marRight w:val="0"/>
          <w:marTop w:val="0"/>
          <w:marBottom w:val="0"/>
          <w:divBdr>
            <w:top w:val="none" w:sz="0" w:space="0" w:color="auto"/>
            <w:left w:val="none" w:sz="0" w:space="0" w:color="auto"/>
            <w:bottom w:val="none" w:sz="0" w:space="0" w:color="auto"/>
            <w:right w:val="none" w:sz="0" w:space="0" w:color="auto"/>
          </w:divBdr>
          <w:divsChild>
            <w:div w:id="166747594">
              <w:marLeft w:val="0"/>
              <w:marRight w:val="0"/>
              <w:marTop w:val="0"/>
              <w:marBottom w:val="0"/>
              <w:divBdr>
                <w:top w:val="none" w:sz="0" w:space="0" w:color="auto"/>
                <w:left w:val="none" w:sz="0" w:space="0" w:color="auto"/>
                <w:bottom w:val="none" w:sz="0" w:space="0" w:color="auto"/>
                <w:right w:val="none" w:sz="0" w:space="0" w:color="auto"/>
              </w:divBdr>
              <w:divsChild>
                <w:div w:id="20233181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8582039">
          <w:marLeft w:val="0"/>
          <w:marRight w:val="0"/>
          <w:marTop w:val="0"/>
          <w:marBottom w:val="0"/>
          <w:divBdr>
            <w:top w:val="none" w:sz="0" w:space="0" w:color="auto"/>
            <w:left w:val="none" w:sz="0" w:space="0" w:color="auto"/>
            <w:bottom w:val="none" w:sz="0" w:space="0" w:color="auto"/>
            <w:right w:val="none" w:sz="0" w:space="0" w:color="auto"/>
          </w:divBdr>
          <w:divsChild>
            <w:div w:id="785392846">
              <w:marLeft w:val="0"/>
              <w:marRight w:val="0"/>
              <w:marTop w:val="0"/>
              <w:marBottom w:val="0"/>
              <w:divBdr>
                <w:top w:val="none" w:sz="0" w:space="0" w:color="auto"/>
                <w:left w:val="none" w:sz="0" w:space="0" w:color="auto"/>
                <w:bottom w:val="none" w:sz="0" w:space="0" w:color="auto"/>
                <w:right w:val="none" w:sz="0" w:space="0" w:color="auto"/>
              </w:divBdr>
              <w:divsChild>
                <w:div w:id="6616643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30872">
      <w:bodyDiv w:val="1"/>
      <w:marLeft w:val="0"/>
      <w:marRight w:val="0"/>
      <w:marTop w:val="0"/>
      <w:marBottom w:val="0"/>
      <w:divBdr>
        <w:top w:val="none" w:sz="0" w:space="0" w:color="auto"/>
        <w:left w:val="none" w:sz="0" w:space="0" w:color="auto"/>
        <w:bottom w:val="none" w:sz="0" w:space="0" w:color="auto"/>
        <w:right w:val="none" w:sz="0" w:space="0" w:color="auto"/>
      </w:divBdr>
      <w:divsChild>
        <w:div w:id="1756366401">
          <w:marLeft w:val="0"/>
          <w:marRight w:val="0"/>
          <w:marTop w:val="0"/>
          <w:marBottom w:val="0"/>
          <w:divBdr>
            <w:top w:val="none" w:sz="0" w:space="0" w:color="auto"/>
            <w:left w:val="none" w:sz="0" w:space="0" w:color="auto"/>
            <w:bottom w:val="none" w:sz="0" w:space="0" w:color="auto"/>
            <w:right w:val="none" w:sz="0" w:space="0" w:color="auto"/>
          </w:divBdr>
          <w:divsChild>
            <w:div w:id="437677977">
              <w:marLeft w:val="0"/>
              <w:marRight w:val="0"/>
              <w:marTop w:val="0"/>
              <w:marBottom w:val="0"/>
              <w:divBdr>
                <w:top w:val="none" w:sz="0" w:space="0" w:color="auto"/>
                <w:left w:val="none" w:sz="0" w:space="0" w:color="auto"/>
                <w:bottom w:val="none" w:sz="0" w:space="0" w:color="auto"/>
                <w:right w:val="none" w:sz="0" w:space="0" w:color="auto"/>
              </w:divBdr>
              <w:divsChild>
                <w:div w:id="1181311534">
                  <w:marLeft w:val="0"/>
                  <w:marRight w:val="0"/>
                  <w:marTop w:val="0"/>
                  <w:marBottom w:val="0"/>
                  <w:divBdr>
                    <w:top w:val="none" w:sz="0" w:space="0" w:color="auto"/>
                    <w:left w:val="none" w:sz="0" w:space="0" w:color="auto"/>
                    <w:bottom w:val="none" w:sz="0" w:space="0" w:color="auto"/>
                    <w:right w:val="none" w:sz="0" w:space="0" w:color="auto"/>
                  </w:divBdr>
                  <w:divsChild>
                    <w:div w:id="254753324">
                      <w:marLeft w:val="0"/>
                      <w:marRight w:val="0"/>
                      <w:marTop w:val="0"/>
                      <w:marBottom w:val="0"/>
                      <w:divBdr>
                        <w:top w:val="none" w:sz="0" w:space="0" w:color="auto"/>
                        <w:left w:val="none" w:sz="0" w:space="0" w:color="auto"/>
                        <w:bottom w:val="none" w:sz="0" w:space="0" w:color="auto"/>
                        <w:right w:val="none" w:sz="0" w:space="0" w:color="auto"/>
                      </w:divBdr>
                      <w:divsChild>
                        <w:div w:id="150799247">
                          <w:marLeft w:val="0"/>
                          <w:marRight w:val="0"/>
                          <w:marTop w:val="0"/>
                          <w:marBottom w:val="0"/>
                          <w:divBdr>
                            <w:top w:val="none" w:sz="0" w:space="0" w:color="auto"/>
                            <w:left w:val="none" w:sz="0" w:space="0" w:color="auto"/>
                            <w:bottom w:val="none" w:sz="0" w:space="0" w:color="auto"/>
                            <w:right w:val="none" w:sz="0" w:space="0" w:color="auto"/>
                          </w:divBdr>
                          <w:divsChild>
                            <w:div w:id="569853854">
                              <w:marLeft w:val="0"/>
                              <w:marRight w:val="300"/>
                              <w:marTop w:val="180"/>
                              <w:marBottom w:val="0"/>
                              <w:divBdr>
                                <w:top w:val="none" w:sz="0" w:space="0" w:color="auto"/>
                                <w:left w:val="none" w:sz="0" w:space="0" w:color="auto"/>
                                <w:bottom w:val="none" w:sz="0" w:space="0" w:color="auto"/>
                                <w:right w:val="none" w:sz="0" w:space="0" w:color="auto"/>
                              </w:divBdr>
                              <w:divsChild>
                                <w:div w:id="186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768297">
          <w:marLeft w:val="0"/>
          <w:marRight w:val="0"/>
          <w:marTop w:val="0"/>
          <w:marBottom w:val="0"/>
          <w:divBdr>
            <w:top w:val="none" w:sz="0" w:space="0" w:color="auto"/>
            <w:left w:val="none" w:sz="0" w:space="0" w:color="auto"/>
            <w:bottom w:val="none" w:sz="0" w:space="0" w:color="auto"/>
            <w:right w:val="none" w:sz="0" w:space="0" w:color="auto"/>
          </w:divBdr>
          <w:divsChild>
            <w:div w:id="1313487550">
              <w:marLeft w:val="0"/>
              <w:marRight w:val="0"/>
              <w:marTop w:val="0"/>
              <w:marBottom w:val="0"/>
              <w:divBdr>
                <w:top w:val="none" w:sz="0" w:space="0" w:color="auto"/>
                <w:left w:val="none" w:sz="0" w:space="0" w:color="auto"/>
                <w:bottom w:val="none" w:sz="0" w:space="0" w:color="auto"/>
                <w:right w:val="none" w:sz="0" w:space="0" w:color="auto"/>
              </w:divBdr>
              <w:divsChild>
                <w:div w:id="561332734">
                  <w:marLeft w:val="0"/>
                  <w:marRight w:val="0"/>
                  <w:marTop w:val="0"/>
                  <w:marBottom w:val="0"/>
                  <w:divBdr>
                    <w:top w:val="none" w:sz="0" w:space="0" w:color="auto"/>
                    <w:left w:val="none" w:sz="0" w:space="0" w:color="auto"/>
                    <w:bottom w:val="none" w:sz="0" w:space="0" w:color="auto"/>
                    <w:right w:val="none" w:sz="0" w:space="0" w:color="auto"/>
                  </w:divBdr>
                  <w:divsChild>
                    <w:div w:id="1257248667">
                      <w:marLeft w:val="0"/>
                      <w:marRight w:val="0"/>
                      <w:marTop w:val="0"/>
                      <w:marBottom w:val="0"/>
                      <w:divBdr>
                        <w:top w:val="none" w:sz="0" w:space="0" w:color="auto"/>
                        <w:left w:val="none" w:sz="0" w:space="0" w:color="auto"/>
                        <w:bottom w:val="none" w:sz="0" w:space="0" w:color="auto"/>
                        <w:right w:val="none" w:sz="0" w:space="0" w:color="auto"/>
                      </w:divBdr>
                      <w:divsChild>
                        <w:div w:id="16546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758725">
      <w:bodyDiv w:val="1"/>
      <w:marLeft w:val="0"/>
      <w:marRight w:val="0"/>
      <w:marTop w:val="0"/>
      <w:marBottom w:val="0"/>
      <w:divBdr>
        <w:top w:val="none" w:sz="0" w:space="0" w:color="auto"/>
        <w:left w:val="none" w:sz="0" w:space="0" w:color="auto"/>
        <w:bottom w:val="none" w:sz="0" w:space="0" w:color="auto"/>
        <w:right w:val="none" w:sz="0" w:space="0" w:color="auto"/>
      </w:divBdr>
    </w:div>
    <w:div w:id="1339772050">
      <w:bodyDiv w:val="1"/>
      <w:marLeft w:val="0"/>
      <w:marRight w:val="0"/>
      <w:marTop w:val="0"/>
      <w:marBottom w:val="0"/>
      <w:divBdr>
        <w:top w:val="none" w:sz="0" w:space="0" w:color="auto"/>
        <w:left w:val="none" w:sz="0" w:space="0" w:color="auto"/>
        <w:bottom w:val="none" w:sz="0" w:space="0" w:color="auto"/>
        <w:right w:val="none" w:sz="0" w:space="0" w:color="auto"/>
      </w:divBdr>
      <w:divsChild>
        <w:div w:id="1427920400">
          <w:marLeft w:val="0"/>
          <w:marRight w:val="0"/>
          <w:marTop w:val="0"/>
          <w:marBottom w:val="0"/>
          <w:divBdr>
            <w:top w:val="none" w:sz="0" w:space="0" w:color="auto"/>
            <w:left w:val="none" w:sz="0" w:space="0" w:color="auto"/>
            <w:bottom w:val="none" w:sz="0" w:space="0" w:color="auto"/>
            <w:right w:val="none" w:sz="0" w:space="0" w:color="auto"/>
          </w:divBdr>
          <w:divsChild>
            <w:div w:id="484707184">
              <w:marLeft w:val="0"/>
              <w:marRight w:val="0"/>
              <w:marTop w:val="0"/>
              <w:marBottom w:val="0"/>
              <w:divBdr>
                <w:top w:val="none" w:sz="0" w:space="0" w:color="auto"/>
                <w:left w:val="none" w:sz="0" w:space="0" w:color="auto"/>
                <w:bottom w:val="none" w:sz="0" w:space="0" w:color="auto"/>
                <w:right w:val="none" w:sz="0" w:space="0" w:color="auto"/>
              </w:divBdr>
              <w:divsChild>
                <w:div w:id="945817885">
                  <w:marLeft w:val="0"/>
                  <w:marRight w:val="0"/>
                  <w:marTop w:val="100"/>
                  <w:marBottom w:val="100"/>
                  <w:divBdr>
                    <w:top w:val="none" w:sz="0" w:space="0" w:color="auto"/>
                    <w:left w:val="none" w:sz="0" w:space="0" w:color="auto"/>
                    <w:bottom w:val="none" w:sz="0" w:space="0" w:color="auto"/>
                    <w:right w:val="none" w:sz="0" w:space="0" w:color="auto"/>
                  </w:divBdr>
                  <w:divsChild>
                    <w:div w:id="571965333">
                      <w:marLeft w:val="0"/>
                      <w:marRight w:val="0"/>
                      <w:marTop w:val="0"/>
                      <w:marBottom w:val="0"/>
                      <w:divBdr>
                        <w:top w:val="none" w:sz="0" w:space="0" w:color="auto"/>
                        <w:left w:val="none" w:sz="0" w:space="0" w:color="auto"/>
                        <w:bottom w:val="none" w:sz="0" w:space="0" w:color="auto"/>
                        <w:right w:val="none" w:sz="0" w:space="0" w:color="auto"/>
                      </w:divBdr>
                      <w:divsChild>
                        <w:div w:id="9799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321950">
      <w:bodyDiv w:val="1"/>
      <w:marLeft w:val="0"/>
      <w:marRight w:val="0"/>
      <w:marTop w:val="0"/>
      <w:marBottom w:val="0"/>
      <w:divBdr>
        <w:top w:val="none" w:sz="0" w:space="0" w:color="auto"/>
        <w:left w:val="none" w:sz="0" w:space="0" w:color="auto"/>
        <w:bottom w:val="none" w:sz="0" w:space="0" w:color="auto"/>
        <w:right w:val="none" w:sz="0" w:space="0" w:color="auto"/>
      </w:divBdr>
    </w:div>
    <w:div w:id="157235076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07815276">
      <w:bodyDiv w:val="1"/>
      <w:marLeft w:val="0"/>
      <w:marRight w:val="0"/>
      <w:marTop w:val="0"/>
      <w:marBottom w:val="0"/>
      <w:divBdr>
        <w:top w:val="none" w:sz="0" w:space="0" w:color="auto"/>
        <w:left w:val="none" w:sz="0" w:space="0" w:color="auto"/>
        <w:bottom w:val="none" w:sz="0" w:space="0" w:color="auto"/>
        <w:right w:val="none" w:sz="0" w:space="0" w:color="auto"/>
      </w:divBdr>
      <w:divsChild>
        <w:div w:id="1303197569">
          <w:marLeft w:val="0"/>
          <w:marRight w:val="0"/>
          <w:marTop w:val="0"/>
          <w:marBottom w:val="0"/>
          <w:divBdr>
            <w:top w:val="none" w:sz="0" w:space="0" w:color="auto"/>
            <w:left w:val="none" w:sz="0" w:space="0" w:color="auto"/>
            <w:bottom w:val="none" w:sz="0" w:space="0" w:color="auto"/>
            <w:right w:val="none" w:sz="0" w:space="0" w:color="auto"/>
          </w:divBdr>
          <w:divsChild>
            <w:div w:id="871113676">
              <w:marLeft w:val="0"/>
              <w:marRight w:val="0"/>
              <w:marTop w:val="0"/>
              <w:marBottom w:val="0"/>
              <w:divBdr>
                <w:top w:val="none" w:sz="0" w:space="0" w:color="auto"/>
                <w:left w:val="none" w:sz="0" w:space="0" w:color="auto"/>
                <w:bottom w:val="none" w:sz="0" w:space="0" w:color="auto"/>
                <w:right w:val="none" w:sz="0" w:space="0" w:color="auto"/>
              </w:divBdr>
              <w:divsChild>
                <w:div w:id="12775223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43510762">
          <w:marLeft w:val="0"/>
          <w:marRight w:val="0"/>
          <w:marTop w:val="0"/>
          <w:marBottom w:val="0"/>
          <w:divBdr>
            <w:top w:val="none" w:sz="0" w:space="0" w:color="auto"/>
            <w:left w:val="none" w:sz="0" w:space="0" w:color="auto"/>
            <w:bottom w:val="none" w:sz="0" w:space="0" w:color="auto"/>
            <w:right w:val="none" w:sz="0" w:space="0" w:color="auto"/>
          </w:divBdr>
          <w:divsChild>
            <w:div w:id="2044286629">
              <w:marLeft w:val="0"/>
              <w:marRight w:val="0"/>
              <w:marTop w:val="0"/>
              <w:marBottom w:val="0"/>
              <w:divBdr>
                <w:top w:val="none" w:sz="0" w:space="0" w:color="auto"/>
                <w:left w:val="none" w:sz="0" w:space="0" w:color="auto"/>
                <w:bottom w:val="none" w:sz="0" w:space="0" w:color="auto"/>
                <w:right w:val="none" w:sz="0" w:space="0" w:color="auto"/>
              </w:divBdr>
              <w:divsChild>
                <w:div w:id="20254027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2642">
      <w:bodyDiv w:val="1"/>
      <w:marLeft w:val="0"/>
      <w:marRight w:val="0"/>
      <w:marTop w:val="0"/>
      <w:marBottom w:val="0"/>
      <w:divBdr>
        <w:top w:val="none" w:sz="0" w:space="0" w:color="auto"/>
        <w:left w:val="none" w:sz="0" w:space="0" w:color="auto"/>
        <w:bottom w:val="none" w:sz="0" w:space="0" w:color="auto"/>
        <w:right w:val="none" w:sz="0" w:space="0" w:color="auto"/>
      </w:divBdr>
    </w:div>
    <w:div w:id="1882940551">
      <w:bodyDiv w:val="1"/>
      <w:marLeft w:val="0"/>
      <w:marRight w:val="0"/>
      <w:marTop w:val="0"/>
      <w:marBottom w:val="0"/>
      <w:divBdr>
        <w:top w:val="none" w:sz="0" w:space="0" w:color="auto"/>
        <w:left w:val="none" w:sz="0" w:space="0" w:color="auto"/>
        <w:bottom w:val="none" w:sz="0" w:space="0" w:color="auto"/>
        <w:right w:val="none" w:sz="0" w:space="0" w:color="auto"/>
      </w:divBdr>
    </w:div>
    <w:div w:id="2073381156">
      <w:bodyDiv w:val="1"/>
      <w:marLeft w:val="0"/>
      <w:marRight w:val="0"/>
      <w:marTop w:val="0"/>
      <w:marBottom w:val="0"/>
      <w:divBdr>
        <w:top w:val="none" w:sz="0" w:space="0" w:color="auto"/>
        <w:left w:val="none" w:sz="0" w:space="0" w:color="auto"/>
        <w:bottom w:val="none" w:sz="0" w:space="0" w:color="auto"/>
        <w:right w:val="none" w:sz="0" w:space="0" w:color="auto"/>
      </w:divBdr>
    </w:div>
    <w:div w:id="2105878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6.jpeg"/><Relationship Id="rId21" Type="http://schemas.openxmlformats.org/officeDocument/2006/relationships/image" Target="media/image14.png"/><Relationship Id="rId34" Type="http://schemas.openxmlformats.org/officeDocument/2006/relationships/hyperlink" Target="https://en.wikipedia.org/wiki/Alpha%E2%80%93beta_pruning"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Connect_Four" TargetMode="External"/><Relationship Id="rId37" Type="http://schemas.openxmlformats.org/officeDocument/2006/relationships/hyperlink" Target="https://towardsdatascience.com/creating-the-perfect-connect-four-ai-bot-c165115557b0"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Alpha%E2%80%93beta_prunin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Minimax"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Minimax" TargetMode="External"/><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99076-8A03-4929-82AB-6DC84D4EB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2120</TotalTime>
  <Pages>10</Pages>
  <Words>3504</Words>
  <Characters>19978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23436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Nguyễn Đức Quốc</cp:lastModifiedBy>
  <cp:revision>41</cp:revision>
  <cp:lastPrinted>2012-08-02T18:53:00Z</cp:lastPrinted>
  <dcterms:created xsi:type="dcterms:W3CDTF">2020-07-14T17:50:00Z</dcterms:created>
  <dcterms:modified xsi:type="dcterms:W3CDTF">2020-08-13T07:30:00Z</dcterms:modified>
</cp:coreProperties>
</file>